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4C" w:rsidRDefault="003F3D47" w:rsidP="00731779">
      <w:pPr>
        <w:pStyle w:val="1"/>
      </w:pPr>
      <w:r>
        <w:t>redis</w:t>
      </w:r>
      <w:r w:rsidR="005F2141">
        <w:t>单机</w:t>
      </w:r>
      <w:r>
        <w:t>安装</w:t>
      </w:r>
    </w:p>
    <w:p w:rsidR="003F3D47" w:rsidRPr="00731779" w:rsidRDefault="003F3D47" w:rsidP="00731779">
      <w:pPr>
        <w:pStyle w:val="2"/>
        <w:rPr>
          <w:rFonts w:asciiTheme="minorEastAsia" w:eastAsiaTheme="minorEastAsia" w:hAnsiTheme="minorEastAsia"/>
        </w:rPr>
      </w:pPr>
      <w:r w:rsidRPr="00731779">
        <w:rPr>
          <w:rFonts w:asciiTheme="minorEastAsia" w:eastAsiaTheme="minorEastAsia" w:hAnsiTheme="minorEastAsia"/>
        </w:rPr>
        <w:t>安装redis需要先安装gcc环境</w:t>
      </w:r>
    </w:p>
    <w:tbl>
      <w:tblPr>
        <w:tblStyle w:val="a6"/>
        <w:tblW w:w="0" w:type="auto"/>
        <w:tblLook w:val="04A0" w:firstRow="1" w:lastRow="0" w:firstColumn="1" w:lastColumn="0" w:noHBand="0" w:noVBand="1"/>
      </w:tblPr>
      <w:tblGrid>
        <w:gridCol w:w="8296"/>
      </w:tblGrid>
      <w:tr w:rsidR="00951D9D" w:rsidTr="00951D9D">
        <w:tc>
          <w:tcPr>
            <w:tcW w:w="8296" w:type="dxa"/>
          </w:tcPr>
          <w:p w:rsidR="00951D9D" w:rsidRDefault="00951D9D" w:rsidP="00951D9D">
            <w:pPr>
              <w:rPr>
                <w:rFonts w:asciiTheme="minorEastAsia" w:hAnsiTheme="minorEastAsia"/>
              </w:rPr>
            </w:pPr>
            <w:r>
              <w:rPr>
                <w:rFonts w:asciiTheme="minorEastAsia" w:hAnsiTheme="minorEastAsia" w:hint="eastAsia"/>
              </w:rPr>
              <w:t>yum install gcc</w:t>
            </w:r>
          </w:p>
        </w:tc>
      </w:tr>
    </w:tbl>
    <w:p w:rsidR="00951D9D" w:rsidRDefault="00F3543F" w:rsidP="00F3543F">
      <w:pPr>
        <w:pStyle w:val="2"/>
      </w:pPr>
      <w:bookmarkStart w:id="0" w:name="_安装redis"/>
      <w:bookmarkEnd w:id="0"/>
      <w:r>
        <w:t>安装</w:t>
      </w:r>
      <w:r>
        <w:t>redis</w:t>
      </w:r>
    </w:p>
    <w:tbl>
      <w:tblPr>
        <w:tblStyle w:val="a6"/>
        <w:tblW w:w="0" w:type="auto"/>
        <w:tblLook w:val="04A0" w:firstRow="1" w:lastRow="0" w:firstColumn="1" w:lastColumn="0" w:noHBand="0" w:noVBand="1"/>
      </w:tblPr>
      <w:tblGrid>
        <w:gridCol w:w="8296"/>
      </w:tblGrid>
      <w:tr w:rsidR="001925C7" w:rsidTr="001925C7">
        <w:tc>
          <w:tcPr>
            <w:tcW w:w="8296" w:type="dxa"/>
          </w:tcPr>
          <w:p w:rsidR="001925C7" w:rsidRDefault="00D52BE3" w:rsidP="00F3543F">
            <w:r w:rsidRPr="00D52BE3">
              <w:t>tar -zxvf redis-3.2.9.tar.gz</w:t>
            </w:r>
          </w:p>
          <w:p w:rsidR="003D6C32" w:rsidRDefault="003D6C32" w:rsidP="00F3543F">
            <w:r>
              <w:t xml:space="preserve">cd </w:t>
            </w:r>
            <w:r w:rsidRPr="003D6C32">
              <w:t>redis-3.2.9.tar.gz</w:t>
            </w:r>
          </w:p>
          <w:p w:rsidR="003D6C32" w:rsidRDefault="003D6C32" w:rsidP="00F3543F">
            <w:r>
              <w:t>make</w:t>
            </w:r>
          </w:p>
          <w:p w:rsidR="0061609C" w:rsidRDefault="0061609C" w:rsidP="00F3543F">
            <w:r w:rsidRPr="0061609C">
              <w:rPr>
                <w:rFonts w:hint="eastAsia"/>
              </w:rPr>
              <w:t>cd src &amp;&amp; make install</w:t>
            </w:r>
          </w:p>
        </w:tc>
      </w:tr>
    </w:tbl>
    <w:p w:rsidR="00E67FAF" w:rsidRDefault="00E67FAF" w:rsidP="00F3543F">
      <w:r>
        <w:t>如下图所示时代表安装成功</w:t>
      </w:r>
    </w:p>
    <w:p w:rsidR="00F3543F" w:rsidRPr="00F3543F" w:rsidRDefault="00F3543F" w:rsidP="00F3543F">
      <w:r>
        <w:drawing>
          <wp:inline distT="0" distB="0" distL="0" distR="0" wp14:anchorId="50F44E9F" wp14:editId="0F6AAF6B">
            <wp:extent cx="5274310" cy="36868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86810"/>
                    </a:xfrm>
                    <a:prstGeom prst="rect">
                      <a:avLst/>
                    </a:prstGeom>
                  </pic:spPr>
                </pic:pic>
              </a:graphicData>
            </a:graphic>
          </wp:inline>
        </w:drawing>
      </w:r>
    </w:p>
    <w:p w:rsidR="0061609C" w:rsidRDefault="0061609C" w:rsidP="008212DF">
      <w:pPr>
        <w:pStyle w:val="3"/>
        <w:rPr>
          <w:noProof w:val="0"/>
          <w:color w:val="444444"/>
        </w:rPr>
      </w:pPr>
      <w:r>
        <w:rPr>
          <w:rStyle w:val="a8"/>
          <w:rFonts w:ascii="黑体" w:eastAsia="黑体" w:hAnsi="黑体" w:cs="Tahoma" w:hint="eastAsia"/>
          <w:b/>
          <w:bCs/>
          <w:color w:val="000000"/>
        </w:rPr>
        <w:lastRenderedPageBreak/>
        <w:t>创建目录存放</w:t>
      </w:r>
      <w:r>
        <w:rPr>
          <w:rStyle w:val="a8"/>
          <w:rFonts w:ascii="Tahoma" w:hAnsi="Tahoma" w:cs="Tahoma"/>
          <w:b/>
          <w:bCs/>
          <w:color w:val="000000"/>
        </w:rPr>
        <w:t>redis</w:t>
      </w:r>
      <w:r>
        <w:rPr>
          <w:rStyle w:val="a8"/>
          <w:rFonts w:ascii="Tahoma" w:hAnsi="Tahoma" w:cs="Tahoma"/>
          <w:b/>
          <w:bCs/>
          <w:color w:val="000000"/>
        </w:rPr>
        <w:t>命令和配置文件</w:t>
      </w:r>
    </w:p>
    <w:tbl>
      <w:tblPr>
        <w:tblStyle w:val="a6"/>
        <w:tblW w:w="0" w:type="auto"/>
        <w:tblLook w:val="04A0" w:firstRow="1" w:lastRow="0" w:firstColumn="1" w:lastColumn="0" w:noHBand="0" w:noVBand="1"/>
      </w:tblPr>
      <w:tblGrid>
        <w:gridCol w:w="8296"/>
      </w:tblGrid>
      <w:tr w:rsidR="0031612C" w:rsidTr="0031612C">
        <w:tc>
          <w:tcPr>
            <w:tcW w:w="8296" w:type="dxa"/>
          </w:tcPr>
          <w:p w:rsidR="0031612C" w:rsidRDefault="0031612C" w:rsidP="00951D9D">
            <w:pPr>
              <w:rPr>
                <w:rFonts w:asciiTheme="minorEastAsia" w:hAnsiTheme="minorEastAsia"/>
              </w:rPr>
            </w:pPr>
            <w:r w:rsidRPr="0031612C">
              <w:rPr>
                <w:rFonts w:asciiTheme="minorEastAsia" w:hAnsiTheme="minorEastAsia" w:hint="eastAsia"/>
              </w:rPr>
              <w:t>mkdir -p /usr/local/redis/bin</w:t>
            </w:r>
          </w:p>
          <w:p w:rsidR="0031612C" w:rsidRDefault="0031612C" w:rsidP="00951D9D">
            <w:pPr>
              <w:rPr>
                <w:rFonts w:asciiTheme="minorEastAsia" w:hAnsiTheme="minorEastAsia"/>
              </w:rPr>
            </w:pPr>
            <w:r w:rsidRPr="0031612C">
              <w:rPr>
                <w:rFonts w:asciiTheme="minorEastAsia" w:hAnsiTheme="minorEastAsia" w:hint="eastAsia"/>
              </w:rPr>
              <w:t>mkdir -p /usr/local/redis/etc</w:t>
            </w:r>
          </w:p>
        </w:tc>
      </w:tr>
    </w:tbl>
    <w:p w:rsidR="007C77B2" w:rsidRDefault="007C77B2" w:rsidP="008212DF">
      <w:pPr>
        <w:pStyle w:val="3"/>
        <w:rPr>
          <w:rFonts w:ascii="Tahoma" w:hAnsi="Tahoma"/>
          <w:noProof w:val="0"/>
          <w:color w:val="444444"/>
        </w:rPr>
      </w:pPr>
      <w:r>
        <w:rPr>
          <w:rStyle w:val="a8"/>
          <w:rFonts w:ascii="黑体" w:eastAsia="黑体" w:hAnsi="黑体" w:cs="Tahoma" w:hint="eastAsia"/>
          <w:b/>
          <w:bCs/>
          <w:color w:val="000000"/>
        </w:rPr>
        <w:t>移动文件</w:t>
      </w:r>
    </w:p>
    <w:tbl>
      <w:tblPr>
        <w:tblStyle w:val="a6"/>
        <w:tblW w:w="0" w:type="auto"/>
        <w:tblLook w:val="04A0" w:firstRow="1" w:lastRow="0" w:firstColumn="1" w:lastColumn="0" w:noHBand="0" w:noVBand="1"/>
      </w:tblPr>
      <w:tblGrid>
        <w:gridCol w:w="8296"/>
      </w:tblGrid>
      <w:tr w:rsidR="007C77B2" w:rsidTr="007C77B2">
        <w:tc>
          <w:tcPr>
            <w:tcW w:w="8296" w:type="dxa"/>
          </w:tcPr>
          <w:p w:rsidR="007C77B2" w:rsidRDefault="007C77B2" w:rsidP="00951D9D">
            <w:pPr>
              <w:rPr>
                <w:rFonts w:asciiTheme="minorEastAsia" w:hAnsiTheme="minorEastAsia"/>
              </w:rPr>
            </w:pPr>
            <w:r>
              <w:rPr>
                <w:rFonts w:asciiTheme="minorEastAsia" w:hAnsiTheme="minorEastAsia"/>
              </w:rPr>
              <w:t xml:space="preserve">cd </w:t>
            </w:r>
            <w:r w:rsidRPr="007C77B2">
              <w:rPr>
                <w:rFonts w:asciiTheme="minorEastAsia" w:hAnsiTheme="minorEastAsia"/>
              </w:rPr>
              <w:t>/home/redis/redis-3.2.9</w:t>
            </w:r>
          </w:p>
          <w:p w:rsidR="007C77B2" w:rsidRDefault="007C77B2" w:rsidP="00951D9D">
            <w:pPr>
              <w:rPr>
                <w:rFonts w:asciiTheme="minorEastAsia" w:hAnsiTheme="minorEastAsia"/>
              </w:rPr>
            </w:pPr>
            <w:r w:rsidRPr="007C77B2">
              <w:rPr>
                <w:rFonts w:asciiTheme="minorEastAsia" w:hAnsiTheme="minorEastAsia" w:hint="eastAsia"/>
              </w:rPr>
              <w:t>mv redis.conf /usr/local/redis/etc</w:t>
            </w:r>
          </w:p>
          <w:p w:rsidR="007C77B2" w:rsidRDefault="007C77B2" w:rsidP="00951D9D">
            <w:pPr>
              <w:rPr>
                <w:rFonts w:asciiTheme="minorEastAsia" w:hAnsiTheme="minorEastAsia"/>
              </w:rPr>
            </w:pPr>
            <w:r w:rsidRPr="007C77B2">
              <w:rPr>
                <w:rFonts w:asciiTheme="minorEastAsia" w:hAnsiTheme="minorEastAsia" w:hint="eastAsia"/>
              </w:rPr>
              <w:t>cd src</w:t>
            </w:r>
          </w:p>
          <w:p w:rsidR="007C77B2" w:rsidRDefault="007C77B2" w:rsidP="00951D9D">
            <w:pPr>
              <w:rPr>
                <w:rFonts w:asciiTheme="minorEastAsia" w:hAnsiTheme="minorEastAsia"/>
              </w:rPr>
            </w:pPr>
            <w:r w:rsidRPr="007C77B2">
              <w:rPr>
                <w:rFonts w:asciiTheme="minorEastAsia" w:hAnsiTheme="minorEastAsia" w:hint="eastAsia"/>
              </w:rPr>
              <w:t>mv mkreleasehdr.sh redis-benchmark redis-check-aof redis-check-rdb redis-cli redis-server redis-sentinel redis-trib.rb /usr/local/redis/bin</w:t>
            </w:r>
          </w:p>
        </w:tc>
      </w:tr>
    </w:tbl>
    <w:p w:rsidR="007C77B2" w:rsidRPr="00380A19" w:rsidRDefault="007C77B2" w:rsidP="00380A19">
      <w:pPr>
        <w:pStyle w:val="2"/>
      </w:pPr>
      <w:r w:rsidRPr="00380A19">
        <w:rPr>
          <w:rStyle w:val="a8"/>
          <w:rFonts w:hint="eastAsia"/>
          <w:b/>
          <w:bCs/>
        </w:rPr>
        <w:t>启动</w:t>
      </w:r>
      <w:r w:rsidRPr="00380A19">
        <w:rPr>
          <w:rStyle w:val="a8"/>
          <w:b/>
          <w:bCs/>
        </w:rPr>
        <w:t>redis</w:t>
      </w:r>
      <w:r w:rsidRPr="00380A19">
        <w:rPr>
          <w:rStyle w:val="a8"/>
          <w:b/>
          <w:bCs/>
        </w:rPr>
        <w:t>服务</w:t>
      </w:r>
    </w:p>
    <w:tbl>
      <w:tblPr>
        <w:tblStyle w:val="a6"/>
        <w:tblW w:w="0" w:type="auto"/>
        <w:tblLook w:val="04A0" w:firstRow="1" w:lastRow="0" w:firstColumn="1" w:lastColumn="0" w:noHBand="0" w:noVBand="1"/>
      </w:tblPr>
      <w:tblGrid>
        <w:gridCol w:w="8296"/>
      </w:tblGrid>
      <w:tr w:rsidR="001637A9" w:rsidTr="001637A9">
        <w:tc>
          <w:tcPr>
            <w:tcW w:w="8296" w:type="dxa"/>
          </w:tcPr>
          <w:p w:rsidR="001637A9" w:rsidRPr="001637A9" w:rsidRDefault="001637A9" w:rsidP="00951D9D">
            <w:pPr>
              <w:rPr>
                <w:rFonts w:asciiTheme="minorEastAsia" w:hAnsiTheme="minorEastAsia"/>
                <w:sz w:val="21"/>
                <w:szCs w:val="21"/>
              </w:rPr>
            </w:pPr>
            <w:r w:rsidRPr="001637A9">
              <w:rPr>
                <w:rFonts w:asciiTheme="minorEastAsia" w:hAnsiTheme="minorEastAsia" w:hint="eastAsia"/>
                <w:sz w:val="21"/>
                <w:szCs w:val="21"/>
              </w:rPr>
              <w:t>/usr/local/redis/bin/redis-server</w:t>
            </w:r>
            <w:r w:rsidRPr="001637A9">
              <w:rPr>
                <w:rFonts w:asciiTheme="minorEastAsia" w:hAnsiTheme="minorEastAsia"/>
                <w:sz w:val="21"/>
                <w:szCs w:val="21"/>
              </w:rPr>
              <w:t xml:space="preserve"> </w:t>
            </w:r>
            <w:r w:rsidRPr="001637A9">
              <w:rPr>
                <w:rFonts w:asciiTheme="minorEastAsia" w:hAnsiTheme="minorEastAsia" w:hint="eastAsia"/>
                <w:sz w:val="21"/>
                <w:szCs w:val="21"/>
              </w:rPr>
              <w:t>/usr/local/redis/etc/redis.conf</w:t>
            </w:r>
          </w:p>
        </w:tc>
      </w:tr>
    </w:tbl>
    <w:p w:rsidR="0061609C" w:rsidRPr="001637A9" w:rsidRDefault="001637A9" w:rsidP="00951D9D">
      <w:pPr>
        <w:rPr>
          <w:rFonts w:asciiTheme="minorEastAsia" w:hAnsiTheme="minorEastAsia"/>
        </w:rPr>
      </w:pPr>
      <w:r w:rsidRPr="001637A9">
        <w:rPr>
          <w:rFonts w:asciiTheme="minorEastAsia" w:hAnsiTheme="minorEastAsia" w:hint="eastAsia"/>
        </w:rPr>
        <w:t>如上，启动redis服务需要指定配置文件的，后台启动的话需要修改redis.conf文件，daemonize no ---- &gt;daemonize yes。redis服务端默认链接端口是6379，最好也将IP绑定为本机IP。</w:t>
      </w:r>
    </w:p>
    <w:p w:rsidR="00553EC4" w:rsidRDefault="00553EC4" w:rsidP="00553EC4">
      <w:pPr>
        <w:pStyle w:val="2"/>
        <w:shd w:val="clear" w:color="auto" w:fill="FFFFFF"/>
        <w:spacing w:before="0" w:after="0" w:line="560" w:lineRule="atLeast"/>
        <w:rPr>
          <w:rFonts w:ascii="Tahoma" w:hAnsi="Tahoma" w:cs="Tahoma"/>
          <w:noProof w:val="0"/>
          <w:color w:val="444444"/>
        </w:rPr>
      </w:pPr>
      <w:r>
        <w:rPr>
          <w:rStyle w:val="a8"/>
          <w:rFonts w:ascii="黑体" w:eastAsia="黑体" w:hAnsi="黑体" w:cs="Tahoma" w:hint="eastAsia"/>
          <w:b/>
          <w:bCs/>
          <w:color w:val="000000"/>
        </w:rPr>
        <w:t>验证是否启动成功</w:t>
      </w:r>
    </w:p>
    <w:p w:rsidR="0061609C" w:rsidRDefault="00553EC4" w:rsidP="00951D9D">
      <w:pPr>
        <w:rPr>
          <w:rFonts w:asciiTheme="minorEastAsia" w:hAnsiTheme="minorEastAsia"/>
        </w:rPr>
      </w:pPr>
      <w:r>
        <w:drawing>
          <wp:inline distT="0" distB="0" distL="0" distR="0" wp14:anchorId="2EC5E5E0" wp14:editId="026E214E">
            <wp:extent cx="5274310" cy="6775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77545"/>
                    </a:xfrm>
                    <a:prstGeom prst="rect">
                      <a:avLst/>
                    </a:prstGeom>
                  </pic:spPr>
                </pic:pic>
              </a:graphicData>
            </a:graphic>
          </wp:inline>
        </w:drawing>
      </w:r>
    </w:p>
    <w:p w:rsidR="00AF4D95" w:rsidRDefault="00AF4D95" w:rsidP="00AF4D95">
      <w:pPr>
        <w:pStyle w:val="2"/>
        <w:shd w:val="clear" w:color="auto" w:fill="FFFFFF"/>
        <w:spacing w:before="0" w:after="0" w:line="560" w:lineRule="atLeast"/>
        <w:rPr>
          <w:rStyle w:val="a8"/>
          <w:rFonts w:ascii="黑体" w:eastAsia="黑体" w:hAnsi="黑体" w:cs="Tahoma"/>
          <w:b/>
          <w:bCs/>
          <w:color w:val="000000"/>
        </w:rPr>
      </w:pPr>
      <w:r>
        <w:rPr>
          <w:rStyle w:val="a8"/>
          <w:rFonts w:ascii="黑体" w:eastAsia="黑体" w:hAnsi="黑体" w:cs="Tahoma" w:hint="eastAsia"/>
          <w:b/>
          <w:bCs/>
          <w:color w:val="000000"/>
        </w:rPr>
        <w:t>客户端连接</w:t>
      </w:r>
    </w:p>
    <w:p w:rsidR="00080BC2" w:rsidRDefault="00080BC2" w:rsidP="00080BC2">
      <w:r w:rsidRPr="00080BC2">
        <w:rPr>
          <w:rFonts w:hint="eastAsia"/>
        </w:rPr>
        <w:t>/usr/local/redis/bin/redis-cli -h 192.168.2.128 -p 6379</w:t>
      </w:r>
    </w:p>
    <w:p w:rsidR="00080BC2" w:rsidRPr="00080BC2" w:rsidRDefault="00080BC2" w:rsidP="00080BC2">
      <w:r>
        <w:lastRenderedPageBreak/>
        <w:t>注意这里使用的</w:t>
      </w:r>
      <w:r>
        <w:t>ip</w:t>
      </w:r>
      <w:r>
        <w:t>需要与</w:t>
      </w:r>
      <w:r>
        <w:t>redis.conf</w:t>
      </w:r>
      <w:r>
        <w:t>里面的</w:t>
      </w:r>
      <w:r>
        <w:t>bind</w:t>
      </w:r>
      <w:r>
        <w:t>属性的值一致</w:t>
      </w:r>
      <w:r>
        <w:rPr>
          <w:rFonts w:hint="eastAsia"/>
        </w:rPr>
        <w:t>,</w:t>
      </w:r>
      <w:r>
        <w:t>默认是</w:t>
      </w:r>
      <w:r>
        <w:rPr>
          <w:rFonts w:hint="eastAsia"/>
        </w:rPr>
        <w:t>127.</w:t>
      </w:r>
      <w:r>
        <w:t>0</w:t>
      </w:r>
      <w:r>
        <w:rPr>
          <w:rFonts w:hint="eastAsia"/>
        </w:rPr>
        <w:t>.</w:t>
      </w:r>
      <w:r>
        <w:t>0</w:t>
      </w:r>
      <w:r>
        <w:rPr>
          <w:rFonts w:hint="eastAsia"/>
        </w:rPr>
        <w:t>.</w:t>
      </w:r>
      <w:r>
        <w:t>1</w:t>
      </w:r>
    </w:p>
    <w:p w:rsidR="0061609C" w:rsidRDefault="000B55C7" w:rsidP="00951D9D">
      <w:pPr>
        <w:rPr>
          <w:rFonts w:asciiTheme="minorEastAsia" w:hAnsiTheme="minorEastAsia"/>
        </w:rPr>
      </w:pPr>
      <w:r>
        <w:drawing>
          <wp:inline distT="0" distB="0" distL="0" distR="0" wp14:anchorId="37AAE661" wp14:editId="4C7C9924">
            <wp:extent cx="5274310" cy="13500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50010"/>
                    </a:xfrm>
                    <a:prstGeom prst="rect">
                      <a:avLst/>
                    </a:prstGeom>
                  </pic:spPr>
                </pic:pic>
              </a:graphicData>
            </a:graphic>
          </wp:inline>
        </w:drawing>
      </w:r>
    </w:p>
    <w:p w:rsidR="00146CF1" w:rsidRDefault="00146CF1" w:rsidP="00146CF1">
      <w:pPr>
        <w:pStyle w:val="2"/>
        <w:shd w:val="clear" w:color="auto" w:fill="FFFFFF"/>
        <w:spacing w:before="0" w:after="0" w:line="560" w:lineRule="atLeast"/>
        <w:rPr>
          <w:rStyle w:val="a8"/>
          <w:rFonts w:ascii="Tahoma" w:hAnsi="Tahoma" w:cs="Tahoma"/>
          <w:b/>
          <w:bCs/>
          <w:color w:val="000000"/>
        </w:rPr>
      </w:pPr>
      <w:r>
        <w:rPr>
          <w:rStyle w:val="a8"/>
          <w:rFonts w:ascii="黑体" w:eastAsia="黑体" w:hAnsi="黑体" w:cs="Tahoma" w:hint="eastAsia"/>
          <w:b/>
          <w:bCs/>
          <w:color w:val="000000"/>
        </w:rPr>
        <w:t>停止</w:t>
      </w:r>
      <w:r>
        <w:rPr>
          <w:rStyle w:val="a8"/>
          <w:rFonts w:ascii="Tahoma" w:hAnsi="Tahoma" w:cs="Tahoma"/>
          <w:b/>
          <w:bCs/>
          <w:color w:val="000000"/>
        </w:rPr>
        <w:t>redis</w:t>
      </w:r>
      <w:r>
        <w:rPr>
          <w:rStyle w:val="a8"/>
          <w:rFonts w:ascii="Tahoma" w:hAnsi="Tahoma" w:cs="Tahoma"/>
          <w:b/>
          <w:bCs/>
          <w:color w:val="000000"/>
        </w:rPr>
        <w:t>服务</w:t>
      </w:r>
    </w:p>
    <w:p w:rsidR="000C6AA7" w:rsidRPr="000C6AA7" w:rsidRDefault="000C6AA7" w:rsidP="000C6AA7">
      <w:r>
        <w:rPr>
          <w:rFonts w:hint="eastAsia"/>
        </w:rPr>
        <w:t>关闭指定主机的</w:t>
      </w:r>
      <w:r>
        <w:rPr>
          <w:rFonts w:hint="eastAsia"/>
        </w:rPr>
        <w:t>redis</w:t>
      </w:r>
      <w:r>
        <w:rPr>
          <w:rFonts w:hint="eastAsia"/>
        </w:rPr>
        <w:t>服务</w:t>
      </w:r>
    </w:p>
    <w:tbl>
      <w:tblPr>
        <w:tblStyle w:val="a6"/>
        <w:tblW w:w="0" w:type="auto"/>
        <w:tblLook w:val="04A0" w:firstRow="1" w:lastRow="0" w:firstColumn="1" w:lastColumn="0" w:noHBand="0" w:noVBand="1"/>
      </w:tblPr>
      <w:tblGrid>
        <w:gridCol w:w="8296"/>
      </w:tblGrid>
      <w:tr w:rsidR="004315C5" w:rsidTr="004315C5">
        <w:tc>
          <w:tcPr>
            <w:tcW w:w="8296" w:type="dxa"/>
          </w:tcPr>
          <w:p w:rsidR="004315C5" w:rsidRPr="004315C5" w:rsidRDefault="004315C5" w:rsidP="00951D9D">
            <w:pPr>
              <w:rPr>
                <w:rFonts w:asciiTheme="minorEastAsia" w:hAnsiTheme="minorEastAsia"/>
              </w:rPr>
            </w:pPr>
            <w:r w:rsidRPr="004315C5">
              <w:rPr>
                <w:rFonts w:asciiTheme="minorEastAsia" w:hAnsiTheme="minorEastAsia"/>
              </w:rPr>
              <w:t>/usr/local/redis/bin/redis-cli -h 192.168.10.44 shutdown</w:t>
            </w:r>
          </w:p>
        </w:tc>
      </w:tr>
    </w:tbl>
    <w:p w:rsidR="00146CF1" w:rsidRDefault="00F66EBB" w:rsidP="00951D9D">
      <w:pPr>
        <w:rPr>
          <w:rFonts w:asciiTheme="minorEastAsia" w:hAnsiTheme="minorEastAsia"/>
        </w:rPr>
      </w:pPr>
      <w:r>
        <w:rPr>
          <w:rFonts w:asciiTheme="minorEastAsia" w:hAnsiTheme="minorEastAsia"/>
        </w:rPr>
        <w:t>或者登陆进客户端输入shutdown</w:t>
      </w:r>
    </w:p>
    <w:p w:rsidR="00F66EBB" w:rsidRPr="00F66EBB" w:rsidRDefault="00F66EBB" w:rsidP="00951D9D">
      <w:pPr>
        <w:rPr>
          <w:rFonts w:asciiTheme="minorEastAsia" w:hAnsiTheme="minorEastAsia"/>
        </w:rPr>
      </w:pPr>
      <w:r>
        <w:rPr>
          <w:rFonts w:asciiTheme="minorEastAsia" w:hAnsiTheme="minorEastAsia"/>
        </w:rPr>
        <w:t>或者使用</w:t>
      </w:r>
      <w:r w:rsidR="0058713E" w:rsidRPr="0058713E">
        <w:rPr>
          <w:rFonts w:asciiTheme="minorEastAsia" w:hAnsiTheme="minorEastAsia" w:hint="eastAsia"/>
        </w:rPr>
        <w:t>pkill redis-server</w:t>
      </w:r>
    </w:p>
    <w:p w:rsidR="00146CF1" w:rsidRDefault="00146CF1" w:rsidP="00951D9D">
      <w:pPr>
        <w:rPr>
          <w:rFonts w:asciiTheme="minorEastAsia" w:hAnsiTheme="minorEastAsia"/>
        </w:rPr>
      </w:pPr>
    </w:p>
    <w:p w:rsidR="00146CF1" w:rsidRDefault="008212DF" w:rsidP="008212DF">
      <w:pPr>
        <w:pStyle w:val="2"/>
      </w:pPr>
      <w:r>
        <w:rPr>
          <w:rFonts w:hint="eastAsia"/>
        </w:rPr>
        <w:t>redis</w:t>
      </w:r>
      <w:r>
        <w:rPr>
          <w:rFonts w:hint="eastAsia"/>
        </w:rPr>
        <w:t>安全设置</w:t>
      </w:r>
    </w:p>
    <w:p w:rsidR="008212DF" w:rsidRPr="008212DF" w:rsidRDefault="008212DF" w:rsidP="008212DF">
      <w:pPr>
        <w:pStyle w:val="3"/>
      </w:pPr>
      <w:r>
        <w:t>设置</w:t>
      </w:r>
      <w:r w:rsidR="00B253D2">
        <w:t>客户端连接</w:t>
      </w:r>
      <w:r>
        <w:t>密码</w:t>
      </w:r>
    </w:p>
    <w:p w:rsidR="008D566E" w:rsidRDefault="004167BF" w:rsidP="00951D9D">
      <w:pPr>
        <w:rPr>
          <w:rFonts w:asciiTheme="minorEastAsia" w:hAnsiTheme="minorEastAsia"/>
        </w:rPr>
      </w:pPr>
      <w:r>
        <w:rPr>
          <w:rFonts w:asciiTheme="minorEastAsia" w:hAnsiTheme="minorEastAsia" w:hint="eastAsia"/>
        </w:rPr>
        <w:t>r</w:t>
      </w:r>
      <w:r w:rsidR="009565D3" w:rsidRPr="009565D3">
        <w:rPr>
          <w:rFonts w:asciiTheme="minorEastAsia" w:hAnsiTheme="minorEastAsia" w:hint="eastAsia"/>
        </w:rPr>
        <w:t>edis安装好后，默认情况下登陆客户端和使用命令操作时不需要密码的。某些情况下，为了安全起见，我们可以设置在客户端连接后进行任何操作之前都要进行密码验证。修改redis.conf进行配置。</w:t>
      </w:r>
    </w:p>
    <w:tbl>
      <w:tblPr>
        <w:tblStyle w:val="a6"/>
        <w:tblW w:w="0" w:type="auto"/>
        <w:tblLook w:val="04A0" w:firstRow="1" w:lastRow="0" w:firstColumn="1" w:lastColumn="0" w:noHBand="0" w:noVBand="1"/>
      </w:tblPr>
      <w:tblGrid>
        <w:gridCol w:w="8296"/>
      </w:tblGrid>
      <w:tr w:rsidR="004167BF" w:rsidTr="004167BF">
        <w:tc>
          <w:tcPr>
            <w:tcW w:w="8296" w:type="dxa"/>
          </w:tcPr>
          <w:p w:rsidR="00176798" w:rsidRPr="00176798" w:rsidRDefault="00176798" w:rsidP="00176798">
            <w:pPr>
              <w:rPr>
                <w:rFonts w:asciiTheme="minorEastAsia" w:hAnsiTheme="minorEastAsia"/>
              </w:rPr>
            </w:pPr>
            <w:r w:rsidRPr="00176798">
              <w:rPr>
                <w:rFonts w:asciiTheme="minorEastAsia" w:hAnsiTheme="minorEastAsia"/>
              </w:rPr>
              <w:t># Warning: since Redis is pretty fast an outside user can try up to</w:t>
            </w:r>
          </w:p>
          <w:p w:rsidR="00176798" w:rsidRPr="00176798" w:rsidRDefault="00176798" w:rsidP="00176798">
            <w:pPr>
              <w:rPr>
                <w:rFonts w:asciiTheme="minorEastAsia" w:hAnsiTheme="minorEastAsia"/>
              </w:rPr>
            </w:pPr>
            <w:r w:rsidRPr="00176798">
              <w:rPr>
                <w:rFonts w:asciiTheme="minorEastAsia" w:hAnsiTheme="minorEastAsia"/>
              </w:rPr>
              <w:t># 150k passwords per second against a good box. This means that you should</w:t>
            </w:r>
          </w:p>
          <w:p w:rsidR="00176798" w:rsidRPr="00176798" w:rsidRDefault="00176798" w:rsidP="00176798">
            <w:pPr>
              <w:rPr>
                <w:rFonts w:asciiTheme="minorEastAsia" w:hAnsiTheme="minorEastAsia"/>
              </w:rPr>
            </w:pPr>
            <w:r w:rsidRPr="00176798">
              <w:rPr>
                <w:rFonts w:asciiTheme="minorEastAsia" w:hAnsiTheme="minorEastAsia"/>
              </w:rPr>
              <w:lastRenderedPageBreak/>
              <w:t># use a very strong password otherwise it will be very easy to break.</w:t>
            </w:r>
          </w:p>
          <w:p w:rsidR="00176798" w:rsidRPr="00176798" w:rsidRDefault="00176798" w:rsidP="00176798">
            <w:pPr>
              <w:rPr>
                <w:rFonts w:asciiTheme="minorEastAsia" w:hAnsiTheme="minorEastAsia"/>
              </w:rPr>
            </w:pPr>
            <w:r w:rsidRPr="00176798">
              <w:rPr>
                <w:rFonts w:asciiTheme="minorEastAsia" w:hAnsiTheme="minorEastAsia"/>
              </w:rPr>
              <w:t>#</w:t>
            </w:r>
          </w:p>
          <w:p w:rsidR="00176798" w:rsidRPr="00176798" w:rsidRDefault="00176798" w:rsidP="00176798">
            <w:pPr>
              <w:rPr>
                <w:rFonts w:asciiTheme="minorEastAsia" w:hAnsiTheme="minorEastAsia"/>
              </w:rPr>
            </w:pPr>
            <w:r w:rsidRPr="00176798">
              <w:rPr>
                <w:rFonts w:asciiTheme="minorEastAsia" w:hAnsiTheme="minorEastAsia"/>
              </w:rPr>
              <w:t># requirepass foobared</w:t>
            </w:r>
          </w:p>
          <w:p w:rsidR="004167BF" w:rsidRDefault="00176798" w:rsidP="00176798">
            <w:pPr>
              <w:rPr>
                <w:rFonts w:asciiTheme="minorEastAsia" w:hAnsiTheme="minorEastAsia"/>
              </w:rPr>
            </w:pPr>
            <w:r w:rsidRPr="00176798">
              <w:rPr>
                <w:rFonts w:asciiTheme="minorEastAsia" w:hAnsiTheme="minorEastAsia"/>
              </w:rPr>
              <w:t>requirepass 123456</w:t>
            </w:r>
          </w:p>
        </w:tc>
      </w:tr>
    </w:tbl>
    <w:p w:rsidR="00176798" w:rsidRPr="00176798" w:rsidRDefault="008D3B2B" w:rsidP="00176798">
      <w:pPr>
        <w:rPr>
          <w:rFonts w:asciiTheme="minorEastAsia" w:hAnsiTheme="minorEastAsia"/>
        </w:rPr>
      </w:pPr>
      <w:r>
        <w:rPr>
          <w:rFonts w:asciiTheme="minorEastAsia" w:hAnsiTheme="minorEastAsia" w:hint="eastAsia"/>
        </w:rPr>
        <w:lastRenderedPageBreak/>
        <w:t>编辑</w:t>
      </w:r>
      <w:r>
        <w:rPr>
          <w:rFonts w:asciiTheme="minorEastAsia" w:hAnsiTheme="minorEastAsia"/>
        </w:rPr>
        <w:t>requirepass属性</w:t>
      </w:r>
      <w:r>
        <w:rPr>
          <w:rFonts w:asciiTheme="minorEastAsia" w:hAnsiTheme="minorEastAsia" w:hint="eastAsia"/>
        </w:rPr>
        <w:t>,</w:t>
      </w:r>
      <w:r>
        <w:rPr>
          <w:rFonts w:asciiTheme="minorEastAsia" w:hAnsiTheme="minorEastAsia"/>
        </w:rPr>
        <w:t>密码是</w:t>
      </w:r>
      <w:r>
        <w:rPr>
          <w:rFonts w:asciiTheme="minorEastAsia" w:hAnsiTheme="minorEastAsia" w:hint="eastAsia"/>
        </w:rPr>
        <w:t>123456</w:t>
      </w:r>
    </w:p>
    <w:p w:rsidR="00176798" w:rsidRPr="00176798" w:rsidRDefault="00176798" w:rsidP="00176798">
      <w:pPr>
        <w:rPr>
          <w:rFonts w:asciiTheme="minorEastAsia" w:hAnsiTheme="minorEastAsia"/>
        </w:rPr>
      </w:pPr>
      <w:r w:rsidRPr="00176798">
        <w:rPr>
          <w:rFonts w:asciiTheme="minorEastAsia" w:hAnsiTheme="minorEastAsia" w:hint="eastAsia"/>
        </w:rPr>
        <w:t>如上，找到# requirepass foobared这一行，在下面添加“requirepass 密码”一行设置密码。设置好密码后，有两种方式授权客户端进行操作。</w:t>
      </w:r>
    </w:p>
    <w:p w:rsidR="00105092" w:rsidRDefault="002316D6" w:rsidP="002316D6">
      <w:pPr>
        <w:pStyle w:val="3"/>
      </w:pPr>
      <w:r>
        <w:t>客户端登陆方式</w:t>
      </w:r>
      <w:r>
        <w:rPr>
          <w:rFonts w:hint="eastAsia"/>
        </w:rPr>
        <w:t>1</w:t>
      </w:r>
      <w:r w:rsidR="00BD0E18">
        <w:rPr>
          <w:rFonts w:hint="eastAsia"/>
        </w:rPr>
        <w:t>,</w:t>
      </w:r>
      <w:r w:rsidR="00BD0E18" w:rsidRPr="00BD0E18">
        <w:rPr>
          <w:rFonts w:ascii="微软雅黑" w:eastAsia="微软雅黑" w:hAnsi="微软雅黑" w:hint="eastAsia"/>
          <w:b w:val="0"/>
          <w:bCs w:val="0"/>
          <w:color w:val="000000"/>
          <w:sz w:val="21"/>
          <w:szCs w:val="21"/>
          <w:shd w:val="clear" w:color="auto" w:fill="FFFFFF"/>
        </w:rPr>
        <w:t xml:space="preserve"> </w:t>
      </w:r>
      <w:r w:rsidR="00BD0E18" w:rsidRPr="00BD0E18">
        <w:rPr>
          <w:rFonts w:hint="eastAsia"/>
        </w:rPr>
        <w:t>登录客户端后使用</w:t>
      </w:r>
      <w:r w:rsidR="00BD0E18" w:rsidRPr="00BD0E18">
        <w:rPr>
          <w:rFonts w:hint="eastAsia"/>
        </w:rPr>
        <w:t>auth</w:t>
      </w:r>
      <w:r w:rsidR="00BD0E18" w:rsidRPr="00BD0E18">
        <w:rPr>
          <w:rFonts w:hint="eastAsia"/>
        </w:rPr>
        <w:t>命令进行授权，如下</w:t>
      </w:r>
    </w:p>
    <w:p w:rsidR="002316D6" w:rsidRDefault="008D1138" w:rsidP="002316D6">
      <w:r>
        <w:t>先使用</w:t>
      </w:r>
      <w:r w:rsidRPr="008D1138">
        <w:t>/usr/local/redis/bin/redis-cli -h 192.168.10.44 -p 6379</w:t>
      </w:r>
      <w:r w:rsidR="00B50D09">
        <w:t>命令登陆后再</w:t>
      </w:r>
      <w:r>
        <w:t>使用</w:t>
      </w:r>
      <w:r>
        <w:t xml:space="preserve">auth </w:t>
      </w:r>
      <w:r>
        <w:t>密码方式进行认证</w:t>
      </w:r>
    </w:p>
    <w:p w:rsidR="002316D6" w:rsidRDefault="00891A49" w:rsidP="002316D6">
      <w:r>
        <w:drawing>
          <wp:inline distT="0" distB="0" distL="0" distR="0" wp14:anchorId="2F91CB15" wp14:editId="23EB400E">
            <wp:extent cx="5274310" cy="15240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4000"/>
                    </a:xfrm>
                    <a:prstGeom prst="rect">
                      <a:avLst/>
                    </a:prstGeom>
                  </pic:spPr>
                </pic:pic>
              </a:graphicData>
            </a:graphic>
          </wp:inline>
        </w:drawing>
      </w:r>
    </w:p>
    <w:p w:rsidR="002316D6" w:rsidRPr="002316D6" w:rsidRDefault="002316D6" w:rsidP="002316D6">
      <w:pPr>
        <w:pStyle w:val="3"/>
      </w:pPr>
      <w:r>
        <w:t>客户端登陆方式</w:t>
      </w:r>
      <w:r>
        <w:rPr>
          <w:rFonts w:hint="eastAsia"/>
        </w:rPr>
        <w:t>2</w:t>
      </w:r>
      <w:r w:rsidR="00AD5885">
        <w:rPr>
          <w:rFonts w:hint="eastAsia"/>
        </w:rPr>
        <w:t>,</w:t>
      </w:r>
      <w:r w:rsidR="00AD5885" w:rsidRPr="00AD5885">
        <w:rPr>
          <w:rFonts w:ascii="微软雅黑" w:eastAsia="微软雅黑" w:hAnsi="微软雅黑" w:hint="eastAsia"/>
          <w:b w:val="0"/>
          <w:bCs w:val="0"/>
          <w:color w:val="000000"/>
          <w:sz w:val="21"/>
          <w:szCs w:val="21"/>
          <w:shd w:val="clear" w:color="auto" w:fill="FFFFFF"/>
        </w:rPr>
        <w:t xml:space="preserve"> </w:t>
      </w:r>
      <w:r w:rsidR="00AD5885" w:rsidRPr="00AD5885">
        <w:rPr>
          <w:rFonts w:hint="eastAsia"/>
        </w:rPr>
        <w:t>登录时使用</w:t>
      </w:r>
      <w:r w:rsidR="00AD5885" w:rsidRPr="00AD5885">
        <w:rPr>
          <w:rFonts w:hint="eastAsia"/>
        </w:rPr>
        <w:t>-a</w:t>
      </w:r>
      <w:r w:rsidR="00AD5885" w:rsidRPr="00AD5885">
        <w:rPr>
          <w:rFonts w:hint="eastAsia"/>
        </w:rPr>
        <w:t>参数指定客户端密码，如下</w:t>
      </w:r>
    </w:p>
    <w:p w:rsidR="00105092" w:rsidRDefault="00B15967" w:rsidP="00951D9D">
      <w:pPr>
        <w:rPr>
          <w:rFonts w:asciiTheme="minorEastAsia" w:hAnsiTheme="minorEastAsia"/>
        </w:rPr>
      </w:pPr>
      <w:r>
        <w:rPr>
          <w:rFonts w:asciiTheme="minorEastAsia" w:hAnsiTheme="minorEastAsia"/>
        </w:rPr>
        <w:t>直接使用</w:t>
      </w:r>
      <w:r w:rsidRPr="00B15967">
        <w:rPr>
          <w:rFonts w:asciiTheme="minorEastAsia" w:hAnsiTheme="minorEastAsia"/>
        </w:rPr>
        <w:t xml:space="preserve">/usr/local/redis/bin/redis-cli -h 192.168.10.44 -p </w:t>
      </w:r>
      <w:r w:rsidRPr="00B15967">
        <w:rPr>
          <w:rFonts w:asciiTheme="minorEastAsia" w:hAnsiTheme="minorEastAsia"/>
        </w:rPr>
        <w:lastRenderedPageBreak/>
        <w:t>6379 -a 123456</w:t>
      </w:r>
    </w:p>
    <w:p w:rsidR="00105092" w:rsidRDefault="002A71D9" w:rsidP="00951D9D">
      <w:pPr>
        <w:rPr>
          <w:rFonts w:asciiTheme="minorEastAsia" w:hAnsiTheme="minorEastAsia"/>
        </w:rPr>
      </w:pPr>
      <w:r>
        <w:drawing>
          <wp:inline distT="0" distB="0" distL="0" distR="0" wp14:anchorId="178C18D5" wp14:editId="1FCAD682">
            <wp:extent cx="5274310" cy="10045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04570"/>
                    </a:xfrm>
                    <a:prstGeom prst="rect">
                      <a:avLst/>
                    </a:prstGeom>
                  </pic:spPr>
                </pic:pic>
              </a:graphicData>
            </a:graphic>
          </wp:inline>
        </w:drawing>
      </w:r>
    </w:p>
    <w:p w:rsidR="00105092" w:rsidRDefault="00105092" w:rsidP="00951D9D">
      <w:pPr>
        <w:rPr>
          <w:rFonts w:asciiTheme="minorEastAsia" w:hAnsiTheme="minorEastAsia"/>
        </w:rPr>
      </w:pPr>
    </w:p>
    <w:p w:rsidR="00380A19" w:rsidRPr="00380A19" w:rsidRDefault="00380A19" w:rsidP="00380A19">
      <w:pPr>
        <w:pStyle w:val="2"/>
      </w:pPr>
      <w:bookmarkStart w:id="1" w:name="_主从复制"/>
      <w:bookmarkEnd w:id="1"/>
      <w:r w:rsidRPr="00380A19">
        <w:rPr>
          <w:rStyle w:val="a8"/>
          <w:rFonts w:hint="eastAsia"/>
          <w:b/>
          <w:bCs/>
        </w:rPr>
        <w:t>主从复制</w:t>
      </w:r>
    </w:p>
    <w:p w:rsidR="00105092" w:rsidRDefault="00DA4C96" w:rsidP="00951D9D">
      <w:pPr>
        <w:rPr>
          <w:rFonts w:asciiTheme="minorEastAsia" w:hAnsiTheme="minorEastAsia"/>
        </w:rPr>
      </w:pPr>
      <w:r w:rsidRPr="00DA4C96">
        <w:rPr>
          <w:rFonts w:asciiTheme="minorEastAsia" w:hAnsiTheme="minorEastAsia" w:hint="eastAsia"/>
        </w:rPr>
        <w:t>主从复制，即主服务器与从服务器之间数据备份的问题。Redis 支持简单且易用的主从复制（master-slave replication）功能， 该功能可以让从服务器(slave server)成为主服务器(master server)的精确复制品。</w:t>
      </w:r>
    </w:p>
    <w:p w:rsidR="00A226FB" w:rsidRPr="00206F5E" w:rsidRDefault="00A226FB" w:rsidP="00206F5E">
      <w:pPr>
        <w:pStyle w:val="3"/>
      </w:pPr>
      <w:r w:rsidRPr="00206F5E">
        <w:rPr>
          <w:rStyle w:val="a8"/>
          <w:rFonts w:hint="eastAsia"/>
          <w:b/>
          <w:bCs/>
        </w:rPr>
        <w:t>主从复制的特点</w:t>
      </w:r>
    </w:p>
    <w:p w:rsidR="00A226FB" w:rsidRDefault="00A226FB" w:rsidP="00A226FB">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（1）一个主服务器可以有多个从服务器。</w:t>
      </w:r>
    </w:p>
    <w:p w:rsidR="00A226FB" w:rsidRDefault="00A226FB" w:rsidP="00A226FB">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（2）不仅主服务器可以有从服务器， 从服务器也可以有自己的从服务器。</w:t>
      </w:r>
    </w:p>
    <w:p w:rsidR="00A226FB" w:rsidRDefault="00A226FB" w:rsidP="00A226FB">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（3）Redis 支持异步复制和部分复制（这两个特性从Redis 2.8开始），主从复制过程不会阻塞主服务器和从服务器。</w:t>
      </w:r>
    </w:p>
    <w:p w:rsidR="00A226FB" w:rsidRDefault="00A226FB" w:rsidP="00A226FB">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（4）主从复制功能可以提升系统的伸缩性和功能，如让多个从服务器处理只读命令，使用复制功能来让主服务器免于频繁的执行持久化操作。</w:t>
      </w:r>
    </w:p>
    <w:p w:rsidR="00206F5E" w:rsidRPr="00206F5E" w:rsidRDefault="00206F5E" w:rsidP="00206F5E">
      <w:pPr>
        <w:pStyle w:val="3"/>
      </w:pPr>
      <w:r w:rsidRPr="00206F5E">
        <w:rPr>
          <w:rStyle w:val="a8"/>
          <w:rFonts w:hint="eastAsia"/>
          <w:b/>
          <w:bCs/>
        </w:rPr>
        <w:t>主从复制的过程</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下面我们用一个图来讲解redis主从复制的过程。</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 </w:t>
      </w:r>
    </w:p>
    <w:p w:rsidR="00206F5E" w:rsidRDefault="00206F5E" w:rsidP="00206F5E">
      <w:pPr>
        <w:shd w:val="clear" w:color="auto" w:fill="FFFFFF"/>
        <w:jc w:val="center"/>
        <w:rPr>
          <w:rFonts w:ascii="Tahoma" w:hAnsi="Tahoma" w:cs="Tahoma"/>
          <w:color w:val="444444"/>
          <w:sz w:val="20"/>
          <w:szCs w:val="20"/>
        </w:rPr>
      </w:pPr>
      <w:r>
        <w:rPr>
          <w:rFonts w:ascii="Tahoma" w:hAnsi="Tahoma" w:cs="Tahoma"/>
          <w:color w:val="444444"/>
          <w:sz w:val="20"/>
          <w:szCs w:val="20"/>
        </w:rPr>
        <w:lastRenderedPageBreak/>
        <w:drawing>
          <wp:inline distT="0" distB="0" distL="0" distR="0">
            <wp:extent cx="4524375" cy="5857875"/>
            <wp:effectExtent l="0" t="0" r="9525" b="9525"/>
            <wp:docPr id="6" name="图片 6" descr="wpsEB10.tmp">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EB10.tmp">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4375" cy="5857875"/>
                    </a:xfrm>
                    <a:prstGeom prst="rect">
                      <a:avLst/>
                    </a:prstGeom>
                    <a:noFill/>
                    <a:ln>
                      <a:noFill/>
                    </a:ln>
                  </pic:spPr>
                </pic:pic>
              </a:graphicData>
            </a:graphic>
          </wp:inline>
        </w:drawing>
      </w:r>
      <w:r>
        <w:rPr>
          <w:rFonts w:ascii="Calibri" w:hAnsi="Calibri" w:cs="Calibri"/>
          <w:color w:val="000000"/>
          <w:sz w:val="21"/>
          <w:szCs w:val="21"/>
        </w:rPr>
        <w:t> </w:t>
      </w:r>
    </w:p>
    <w:p w:rsidR="00206F5E" w:rsidRDefault="00206F5E" w:rsidP="00206F5E">
      <w:pPr>
        <w:shd w:val="clear" w:color="auto" w:fill="FFFFFF"/>
        <w:jc w:val="center"/>
        <w:rPr>
          <w:rFonts w:ascii="Tahoma" w:hAnsi="Tahoma" w:cs="Tahoma"/>
          <w:color w:val="444444"/>
          <w:sz w:val="20"/>
          <w:szCs w:val="20"/>
        </w:rPr>
      </w:pPr>
      <w:r>
        <w:rPr>
          <w:rFonts w:ascii="Tahoma" w:hAnsi="Tahoma" w:cs="Tahoma"/>
          <w:color w:val="444444"/>
          <w:sz w:val="20"/>
          <w:szCs w:val="20"/>
        </w:rPr>
        <w:t> </w:t>
      </w:r>
    </w:p>
    <w:p w:rsidR="00206F5E" w:rsidRDefault="00206F5E" w:rsidP="00206F5E">
      <w:pPr>
        <w:shd w:val="clear" w:color="auto" w:fill="FFFFFF"/>
        <w:jc w:val="center"/>
        <w:rPr>
          <w:rFonts w:ascii="Tahoma" w:hAnsi="Tahoma" w:cs="Tahoma"/>
          <w:color w:val="444444"/>
          <w:sz w:val="20"/>
          <w:szCs w:val="20"/>
        </w:rPr>
      </w:pPr>
      <w:r>
        <w:rPr>
          <w:rFonts w:ascii="微软雅黑" w:eastAsia="微软雅黑" w:hAnsi="微软雅黑" w:cs="Tahoma" w:hint="eastAsia"/>
          <w:color w:val="000000"/>
          <w:sz w:val="21"/>
          <w:szCs w:val="21"/>
        </w:rPr>
        <w:t>Redis主从复制过程示意图</w:t>
      </w:r>
    </w:p>
    <w:p w:rsidR="00206F5E" w:rsidRDefault="00206F5E" w:rsidP="00206F5E">
      <w:pPr>
        <w:shd w:val="clear" w:color="auto" w:fill="FFFFFF"/>
        <w:jc w:val="center"/>
        <w:rPr>
          <w:rFonts w:ascii="Tahoma" w:hAnsi="Tahoma" w:cs="Tahoma"/>
          <w:color w:val="444444"/>
          <w:sz w:val="20"/>
          <w:szCs w:val="20"/>
        </w:rPr>
      </w:pPr>
      <w:r>
        <w:rPr>
          <w:rFonts w:ascii="Tahoma" w:hAnsi="Tahoma" w:cs="Tahoma"/>
          <w:color w:val="444444"/>
          <w:sz w:val="20"/>
          <w:szCs w:val="20"/>
        </w:rPr>
        <w:t> </w:t>
      </w:r>
    </w:p>
    <w:p w:rsidR="00206F5E" w:rsidRDefault="00206F5E" w:rsidP="00206F5E">
      <w:pPr>
        <w:shd w:val="clear" w:color="auto" w:fill="FFFFFF"/>
        <w:jc w:val="center"/>
        <w:rPr>
          <w:rFonts w:ascii="Tahoma" w:hAnsi="Tahoma" w:cs="Tahoma"/>
          <w:color w:val="444444"/>
          <w:sz w:val="20"/>
          <w:szCs w:val="20"/>
        </w:rPr>
      </w:pPr>
      <w:r>
        <w:rPr>
          <w:rFonts w:ascii="Tahoma" w:hAnsi="Tahoma" w:cs="Tahoma"/>
          <w:color w:val="444444"/>
          <w:sz w:val="20"/>
          <w:szCs w:val="20"/>
        </w:rPr>
        <w:t> </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从上面的示意图可以看出，</w:t>
      </w:r>
      <w:r>
        <w:rPr>
          <w:rFonts w:ascii="微软雅黑" w:eastAsia="微软雅黑" w:hAnsi="微软雅黑" w:cs="Tahoma" w:hint="eastAsia"/>
          <w:color w:val="000000"/>
          <w:sz w:val="20"/>
          <w:szCs w:val="20"/>
        </w:rPr>
        <w:t>主服务器</w:t>
      </w:r>
      <w:r>
        <w:rPr>
          <w:rFonts w:ascii="微软雅黑" w:eastAsia="微软雅黑" w:hAnsi="微软雅黑" w:cs="Tahoma" w:hint="eastAsia"/>
          <w:color w:val="000000"/>
          <w:sz w:val="21"/>
          <w:szCs w:val="21"/>
        </w:rPr>
        <w:t>与从服务器建立连接之后，Redis主从复制过程主要有下面几步：</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（1）从服务器都将向主服务器发送一个 SYNC 命令。</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（2）主服务器接到 SYNC 命令后开启一个后台子进程并开始执行 BGSAVE，并在保存操作执行期间， 将所有新执行的写入命令都保存到一个缓冲区里面。</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lastRenderedPageBreak/>
        <w:t>（3）当 BGSAVE 执行完毕后， 主服务器将执行保存操作所得的 .rdb 文件发送给从服务器， 从服务器接收这个 .rdb 文件， 并将文件中的数据载入到内存中。</w:t>
      </w:r>
    </w:p>
    <w:p w:rsidR="00206F5E" w:rsidRDefault="00206F5E" w:rsidP="00206F5E">
      <w:pPr>
        <w:shd w:val="clear" w:color="auto" w:fill="FFFFFF"/>
        <w:rPr>
          <w:rFonts w:ascii="Tahoma" w:hAnsi="Tahoma" w:cs="Tahoma"/>
          <w:color w:val="444444"/>
          <w:sz w:val="20"/>
          <w:szCs w:val="20"/>
        </w:rPr>
      </w:pPr>
      <w:r>
        <w:rPr>
          <w:rFonts w:ascii="微软雅黑" w:eastAsia="微软雅黑" w:hAnsi="微软雅黑" w:cs="Tahoma" w:hint="eastAsia"/>
          <w:color w:val="000000"/>
          <w:sz w:val="21"/>
          <w:szCs w:val="21"/>
        </w:rPr>
        <w:t>（4）主服务器会以 Redis 命令协议的格式， 将写命令缓冲区中积累的所有内容都发送给从服务器。</w:t>
      </w:r>
    </w:p>
    <w:p w:rsidR="00206F5E" w:rsidRDefault="00206F5E" w:rsidP="00206F5E">
      <w:pPr>
        <w:pStyle w:val="3"/>
        <w:rPr>
          <w:rStyle w:val="a8"/>
          <w:b/>
          <w:bCs/>
        </w:rPr>
      </w:pPr>
      <w:r w:rsidRPr="00206F5E">
        <w:rPr>
          <w:rStyle w:val="a8"/>
          <w:rFonts w:hint="eastAsia"/>
          <w:b/>
          <w:bCs/>
        </w:rPr>
        <w:t>配置从服务器</w:t>
      </w:r>
    </w:p>
    <w:p w:rsidR="000D13D7" w:rsidRPr="000D13D7" w:rsidRDefault="000D13D7" w:rsidP="000D13D7">
      <w:pPr>
        <w:rPr>
          <w:rFonts w:asciiTheme="minorEastAsia" w:hAnsiTheme="minorEastAsia"/>
          <w:sz w:val="24"/>
          <w:szCs w:val="24"/>
        </w:rPr>
      </w:pPr>
      <w:r w:rsidRPr="000D13D7">
        <w:rPr>
          <w:rFonts w:asciiTheme="minorEastAsia" w:hAnsiTheme="minorEastAsia"/>
          <w:sz w:val="24"/>
          <w:szCs w:val="24"/>
        </w:rPr>
        <w:t>复制redis.conf为redis-repl.conf</w:t>
      </w:r>
    </w:p>
    <w:p w:rsidR="00206F5E" w:rsidRPr="000D13D7" w:rsidRDefault="00206F5E" w:rsidP="000D13D7">
      <w:pPr>
        <w:rPr>
          <w:rFonts w:asciiTheme="minorEastAsia" w:hAnsiTheme="minorEastAsia" w:cs="Tahoma"/>
          <w:color w:val="444444"/>
          <w:sz w:val="24"/>
          <w:szCs w:val="24"/>
        </w:rPr>
      </w:pPr>
      <w:r w:rsidRPr="000D13D7">
        <w:rPr>
          <w:rFonts w:asciiTheme="minorEastAsia" w:hAnsiTheme="minorEastAsia" w:cs="Tahoma" w:hint="eastAsia"/>
          <w:color w:val="000000"/>
          <w:sz w:val="24"/>
          <w:szCs w:val="24"/>
        </w:rPr>
        <w:t>redis配置一个从服务器非常简单， 只要在从服务器的配置文件redis</w:t>
      </w:r>
      <w:r w:rsidR="007E050D">
        <w:rPr>
          <w:rFonts w:asciiTheme="minorEastAsia" w:hAnsiTheme="minorEastAsia" w:cs="Tahoma" w:hint="eastAsia"/>
          <w:color w:val="000000"/>
          <w:sz w:val="24"/>
          <w:szCs w:val="24"/>
        </w:rPr>
        <w:t>-rep</w:t>
      </w:r>
      <w:r w:rsidR="007E050D">
        <w:rPr>
          <w:rFonts w:asciiTheme="minorEastAsia" w:hAnsiTheme="minorEastAsia" w:cs="Tahoma"/>
          <w:color w:val="000000"/>
          <w:sz w:val="24"/>
          <w:szCs w:val="24"/>
        </w:rPr>
        <w:t>l</w:t>
      </w:r>
      <w:r w:rsidRPr="000D13D7">
        <w:rPr>
          <w:rFonts w:asciiTheme="minorEastAsia" w:hAnsiTheme="minorEastAsia" w:cs="Tahoma" w:hint="eastAsia"/>
          <w:color w:val="000000"/>
          <w:sz w:val="24"/>
          <w:szCs w:val="24"/>
        </w:rPr>
        <w:t>.conf中增加主服务器的IP地址和端口号就可以，如果主服务器设置了客户端密码，还需要在从服务器中配置主服务器的密码，如下</w:t>
      </w:r>
    </w:p>
    <w:tbl>
      <w:tblPr>
        <w:tblStyle w:val="a6"/>
        <w:tblW w:w="0" w:type="auto"/>
        <w:tblLook w:val="04A0" w:firstRow="1" w:lastRow="0" w:firstColumn="1" w:lastColumn="0" w:noHBand="0" w:noVBand="1"/>
      </w:tblPr>
      <w:tblGrid>
        <w:gridCol w:w="8296"/>
      </w:tblGrid>
      <w:tr w:rsidR="00E5504D" w:rsidTr="00E5504D">
        <w:tc>
          <w:tcPr>
            <w:tcW w:w="8296" w:type="dxa"/>
          </w:tcPr>
          <w:p w:rsidR="00E5504D" w:rsidRPr="00E5504D" w:rsidRDefault="00E5504D" w:rsidP="0083760D">
            <w:pPr>
              <w:rPr>
                <w:rFonts w:asciiTheme="minorEastAsia" w:hAnsiTheme="minorEastAsia"/>
              </w:rPr>
            </w:pPr>
            <w:r w:rsidRPr="00E5504D">
              <w:rPr>
                <w:rFonts w:asciiTheme="minorEastAsia" w:hAnsiTheme="minorEastAsia" w:hint="eastAsia"/>
              </w:rPr>
              <w:t>slaveof 192.168.</w:t>
            </w:r>
            <w:r w:rsidR="000F6965">
              <w:rPr>
                <w:rFonts w:asciiTheme="minorEastAsia" w:hAnsiTheme="minorEastAsia"/>
              </w:rPr>
              <w:t>10</w:t>
            </w:r>
            <w:r w:rsidR="000F6965">
              <w:rPr>
                <w:rFonts w:asciiTheme="minorEastAsia" w:hAnsiTheme="minorEastAsia" w:hint="eastAsia"/>
              </w:rPr>
              <w:t>.</w:t>
            </w:r>
            <w:r w:rsidR="000F6965">
              <w:rPr>
                <w:rFonts w:asciiTheme="minorEastAsia" w:hAnsiTheme="minorEastAsia"/>
              </w:rPr>
              <w:t>44</w:t>
            </w:r>
            <w:r w:rsidRPr="00E5504D">
              <w:rPr>
                <w:rFonts w:asciiTheme="minorEastAsia" w:hAnsiTheme="minorEastAsia" w:hint="eastAsia"/>
              </w:rPr>
              <w:t xml:space="preserve"> 6379</w:t>
            </w:r>
          </w:p>
          <w:p w:rsidR="00E5504D" w:rsidRDefault="00E5504D" w:rsidP="000F6965">
            <w:pPr>
              <w:rPr>
                <w:rFonts w:asciiTheme="minorEastAsia" w:hAnsiTheme="minorEastAsia"/>
              </w:rPr>
            </w:pPr>
            <w:r w:rsidRPr="00E5504D">
              <w:rPr>
                <w:rFonts w:asciiTheme="minorEastAsia" w:hAnsiTheme="minorEastAsia" w:hint="eastAsia"/>
              </w:rPr>
              <w:t xml:space="preserve">masterauth </w:t>
            </w:r>
            <w:r w:rsidR="000F6965">
              <w:rPr>
                <w:rFonts w:asciiTheme="minorEastAsia" w:hAnsiTheme="minorEastAsia"/>
              </w:rPr>
              <w:t>123456</w:t>
            </w:r>
          </w:p>
        </w:tc>
      </w:tr>
    </w:tbl>
    <w:p w:rsidR="00105092" w:rsidRDefault="000A2E73" w:rsidP="00412990">
      <w:pPr>
        <w:pStyle w:val="3"/>
      </w:pPr>
      <w:r>
        <w:t>验证从服务器是否启动成功</w:t>
      </w:r>
    </w:p>
    <w:p w:rsidR="00412990" w:rsidRDefault="00412990" w:rsidP="00412990">
      <w:r>
        <w:t>分别启动主从</w:t>
      </w:r>
      <w:r>
        <w:t>redis</w:t>
      </w:r>
      <w:r w:rsidR="000853F6">
        <w:t>服务</w:t>
      </w:r>
    </w:p>
    <w:p w:rsidR="00412990" w:rsidRDefault="00412990" w:rsidP="00412990">
      <w:r w:rsidRPr="00412990">
        <w:t>/usr/local/redis/bin/redis-server /usr/local/redis/etc/redis.conf</w:t>
      </w:r>
    </w:p>
    <w:p w:rsidR="00105092" w:rsidRDefault="00412990" w:rsidP="00951D9D">
      <w:r w:rsidRPr="00412990">
        <w:t>/usr/local/redis/bin/redis-server /usr/local/redis/etc/redis-repl.conf</w:t>
      </w:r>
    </w:p>
    <w:p w:rsidR="00607270" w:rsidRDefault="00607270" w:rsidP="00951D9D">
      <w:pPr>
        <w:rPr>
          <w:rFonts w:asciiTheme="minorEastAsia" w:hAnsiTheme="minorEastAsia"/>
        </w:rPr>
      </w:pPr>
      <w:r>
        <w:t>启动主客户端</w:t>
      </w:r>
      <w:r>
        <w:rPr>
          <w:rFonts w:hint="eastAsia"/>
        </w:rPr>
        <w:t>,</w:t>
      </w:r>
      <w:r>
        <w:t>并且设置值</w:t>
      </w:r>
    </w:p>
    <w:p w:rsidR="00105092" w:rsidRDefault="00A17063" w:rsidP="00951D9D">
      <w:pPr>
        <w:rPr>
          <w:rFonts w:asciiTheme="minorEastAsia" w:hAnsiTheme="minorEastAsia"/>
        </w:rPr>
      </w:pPr>
      <w:r>
        <w:drawing>
          <wp:inline distT="0" distB="0" distL="0" distR="0" wp14:anchorId="5466D169" wp14:editId="1AA31B2C">
            <wp:extent cx="5274310" cy="21139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3915"/>
                    </a:xfrm>
                    <a:prstGeom prst="rect">
                      <a:avLst/>
                    </a:prstGeom>
                  </pic:spPr>
                </pic:pic>
              </a:graphicData>
            </a:graphic>
          </wp:inline>
        </w:drawing>
      </w:r>
    </w:p>
    <w:p w:rsidR="004E53D1" w:rsidRDefault="004E53D1" w:rsidP="00951D9D">
      <w:pPr>
        <w:rPr>
          <w:rFonts w:asciiTheme="minorEastAsia" w:hAnsiTheme="minorEastAsia"/>
        </w:rPr>
      </w:pPr>
      <w:r>
        <w:lastRenderedPageBreak/>
        <w:drawing>
          <wp:inline distT="0" distB="0" distL="0" distR="0" wp14:anchorId="569DB7B3" wp14:editId="7781D541">
            <wp:extent cx="5274310" cy="23221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22195"/>
                    </a:xfrm>
                    <a:prstGeom prst="rect">
                      <a:avLst/>
                    </a:prstGeom>
                  </pic:spPr>
                </pic:pic>
              </a:graphicData>
            </a:graphic>
          </wp:inline>
        </w:drawing>
      </w:r>
    </w:p>
    <w:p w:rsidR="00105092" w:rsidRDefault="0098233F" w:rsidP="00951D9D">
      <w:pPr>
        <w:rPr>
          <w:rFonts w:asciiTheme="minorEastAsia" w:hAnsiTheme="minorEastAsia"/>
        </w:rPr>
      </w:pPr>
      <w:r>
        <w:rPr>
          <w:rFonts w:asciiTheme="minorEastAsia" w:hAnsiTheme="minorEastAsia"/>
        </w:rPr>
        <w:t>启动从客户端</w:t>
      </w:r>
      <w:r>
        <w:rPr>
          <w:rFonts w:asciiTheme="minorEastAsia" w:hAnsiTheme="minorEastAsia" w:hint="eastAsia"/>
        </w:rPr>
        <w:t>,</w:t>
      </w:r>
      <w:r w:rsidR="00A0193F">
        <w:rPr>
          <w:rFonts w:asciiTheme="minorEastAsia" w:hAnsiTheme="minorEastAsia" w:hint="eastAsia"/>
        </w:rPr>
        <w:t>发现可以</w:t>
      </w:r>
      <w:r>
        <w:rPr>
          <w:rFonts w:asciiTheme="minorEastAsia" w:hAnsiTheme="minorEastAsia"/>
        </w:rPr>
        <w:t>获取</w:t>
      </w:r>
      <w:r w:rsidR="00A0193F">
        <w:rPr>
          <w:rFonts w:asciiTheme="minorEastAsia" w:hAnsiTheme="minorEastAsia"/>
        </w:rPr>
        <w:t>上面设置的</w:t>
      </w:r>
      <w:r>
        <w:rPr>
          <w:rFonts w:asciiTheme="minorEastAsia" w:hAnsiTheme="minorEastAsia"/>
        </w:rPr>
        <w:t>值</w:t>
      </w:r>
      <w:r w:rsidR="00A0193F">
        <w:rPr>
          <w:rFonts w:asciiTheme="minorEastAsia" w:hAnsiTheme="minorEastAsia" w:hint="eastAsia"/>
        </w:rPr>
        <w:t>,</w:t>
      </w:r>
      <w:r w:rsidR="00A0193F">
        <w:rPr>
          <w:rFonts w:asciiTheme="minorEastAsia" w:hAnsiTheme="minorEastAsia"/>
        </w:rPr>
        <w:t>但是</w:t>
      </w:r>
      <w:r w:rsidR="00285091">
        <w:rPr>
          <w:rFonts w:asciiTheme="minorEastAsia" w:hAnsiTheme="minorEastAsia"/>
        </w:rPr>
        <w:t>在从服务器</w:t>
      </w:r>
      <w:r w:rsidR="00A0193F">
        <w:rPr>
          <w:rFonts w:asciiTheme="minorEastAsia" w:hAnsiTheme="minorEastAsia"/>
        </w:rPr>
        <w:t>设置</w:t>
      </w:r>
      <w:r w:rsidR="002805ED">
        <w:rPr>
          <w:rFonts w:asciiTheme="minorEastAsia" w:hAnsiTheme="minorEastAsia"/>
        </w:rPr>
        <w:t>key和value</w:t>
      </w:r>
      <w:r w:rsidR="00A0193F">
        <w:rPr>
          <w:rFonts w:asciiTheme="minorEastAsia" w:hAnsiTheme="minorEastAsia"/>
        </w:rPr>
        <w:t>得时候提示只读</w:t>
      </w:r>
      <w:r w:rsidR="002805ED">
        <w:rPr>
          <w:rFonts w:asciiTheme="minorEastAsia" w:hAnsiTheme="minorEastAsia" w:hint="eastAsia"/>
        </w:rPr>
        <w:t>,</w:t>
      </w:r>
      <w:r w:rsidR="002805ED">
        <w:rPr>
          <w:rFonts w:asciiTheme="minorEastAsia" w:hAnsiTheme="minorEastAsia"/>
        </w:rPr>
        <w:t>不能设置</w:t>
      </w:r>
    </w:p>
    <w:p w:rsidR="0098233F" w:rsidRDefault="00317357" w:rsidP="00951D9D">
      <w:pPr>
        <w:rPr>
          <w:rFonts w:asciiTheme="minorEastAsia" w:hAnsiTheme="minorEastAsia"/>
        </w:rPr>
      </w:pPr>
      <w:r>
        <w:drawing>
          <wp:inline distT="0" distB="0" distL="0" distR="0" wp14:anchorId="707FC86B" wp14:editId="46281ECA">
            <wp:extent cx="5274310" cy="11912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1260"/>
                    </a:xfrm>
                    <a:prstGeom prst="rect">
                      <a:avLst/>
                    </a:prstGeom>
                  </pic:spPr>
                </pic:pic>
              </a:graphicData>
            </a:graphic>
          </wp:inline>
        </w:drawing>
      </w:r>
    </w:p>
    <w:p w:rsidR="00105092" w:rsidRDefault="007A174B" w:rsidP="00951D9D">
      <w:pPr>
        <w:rPr>
          <w:rFonts w:asciiTheme="minorEastAsia" w:hAnsiTheme="minorEastAsia"/>
        </w:rPr>
      </w:pPr>
      <w:r>
        <w:drawing>
          <wp:inline distT="0" distB="0" distL="0" distR="0" wp14:anchorId="27F37F29" wp14:editId="45F25A1D">
            <wp:extent cx="5274310" cy="39979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97960"/>
                    </a:xfrm>
                    <a:prstGeom prst="rect">
                      <a:avLst/>
                    </a:prstGeom>
                  </pic:spPr>
                </pic:pic>
              </a:graphicData>
            </a:graphic>
          </wp:inline>
        </w:drawing>
      </w:r>
    </w:p>
    <w:p w:rsidR="00E95F60" w:rsidRPr="00E95F60" w:rsidRDefault="00E95F60" w:rsidP="00E95F60">
      <w:pPr>
        <w:rPr>
          <w:rFonts w:asciiTheme="minorEastAsia" w:hAnsiTheme="minorEastAsia"/>
        </w:rPr>
      </w:pPr>
      <w:r w:rsidRPr="00E95F60">
        <w:rPr>
          <w:rFonts w:asciiTheme="minorEastAsia" w:hAnsiTheme="minorEastAsia"/>
        </w:rPr>
        <w:lastRenderedPageBreak/>
        <w:t>主从复制的步骤：</w:t>
      </w:r>
    </w:p>
    <w:p w:rsidR="00E95F60" w:rsidRPr="00E95F60" w:rsidRDefault="00E95F60" w:rsidP="00E95F60">
      <w:pPr>
        <w:rPr>
          <w:rFonts w:asciiTheme="minorEastAsia" w:hAnsiTheme="minorEastAsia"/>
        </w:rPr>
      </w:pPr>
      <w:r w:rsidRPr="00E95F60">
        <w:rPr>
          <w:rFonts w:asciiTheme="minorEastAsia" w:hAnsiTheme="minorEastAsia"/>
        </w:rPr>
        <w:t>1、从服务器开始链接主服务器时，会向主服务器发送一个 SYNC 命令 </w:t>
      </w:r>
      <w:r w:rsidRPr="00E95F60">
        <w:rPr>
          <w:rFonts w:asciiTheme="minorEastAsia" w:hAnsiTheme="minorEastAsia"/>
        </w:rPr>
        <w:br/>
        <w:t>2、主服务接收到命令之后，执行 BGSAVE，异步的将写命令保存到一个缓冲区里面 </w:t>
      </w:r>
      <w:r w:rsidRPr="00E95F60">
        <w:rPr>
          <w:rFonts w:asciiTheme="minorEastAsia" w:hAnsiTheme="minorEastAsia"/>
        </w:rPr>
        <w:br/>
        <w:t>3、主服务器执行完BGSAVE之后，就.rdb 文件(BOF的持久化文件)发送给从服务器，从服务器从该文件恢复数据到内存中 </w:t>
      </w:r>
      <w:r w:rsidRPr="00E95F60">
        <w:rPr>
          <w:rFonts w:asciiTheme="minorEastAsia" w:hAnsiTheme="minorEastAsia"/>
        </w:rPr>
        <w:br/>
        <w:t>4、主服务器还会以 Redis 命令协议的格式， 将写命令缓冲区中积累的所有内容都发送给从服务器，从服务器通过执行命令将数据恢复到内存中</w:t>
      </w:r>
    </w:p>
    <w:p w:rsidR="00051DEB" w:rsidRDefault="00051DEB" w:rsidP="00051DEB">
      <w:pPr>
        <w:pStyle w:val="2"/>
        <w:rPr>
          <w:rStyle w:val="a8"/>
          <w:b/>
          <w:bCs/>
        </w:rPr>
      </w:pPr>
      <w:r w:rsidRPr="00051DEB">
        <w:rPr>
          <w:rStyle w:val="a8"/>
          <w:rFonts w:hint="eastAsia"/>
          <w:b/>
          <w:bCs/>
        </w:rPr>
        <w:t>事务与锁</w:t>
      </w:r>
    </w:p>
    <w:p w:rsidR="00051DEB" w:rsidRDefault="001C1163" w:rsidP="00051DEB">
      <w:r w:rsidRPr="001C1163">
        <w:rPr>
          <w:rFonts w:hint="eastAsia"/>
        </w:rPr>
        <w:t>Redis </w:t>
      </w:r>
      <w:r w:rsidRPr="001C1163">
        <w:rPr>
          <w:rFonts w:hint="eastAsia"/>
        </w:rPr>
        <w:t>的事务支持相对简单，</w:t>
      </w:r>
      <w:r w:rsidRPr="001C1163">
        <w:rPr>
          <w:rFonts w:hint="eastAsia"/>
        </w:rPr>
        <w:t>MULTI </w:t>
      </w:r>
      <w:r w:rsidRPr="001C1163">
        <w:rPr>
          <w:rFonts w:hint="eastAsia"/>
        </w:rPr>
        <w:t>、</w:t>
      </w:r>
      <w:r w:rsidRPr="001C1163">
        <w:rPr>
          <w:rFonts w:hint="eastAsia"/>
        </w:rPr>
        <w:t xml:space="preserve"> EXEC </w:t>
      </w:r>
      <w:r w:rsidRPr="001C1163">
        <w:rPr>
          <w:rFonts w:hint="eastAsia"/>
        </w:rPr>
        <w:t>、</w:t>
      </w:r>
      <w:r w:rsidRPr="001C1163">
        <w:rPr>
          <w:rFonts w:hint="eastAsia"/>
        </w:rPr>
        <w:t xml:space="preserve"> DISCARD </w:t>
      </w:r>
      <w:r w:rsidRPr="001C1163">
        <w:rPr>
          <w:rFonts w:hint="eastAsia"/>
        </w:rPr>
        <w:t>和</w:t>
      </w:r>
      <w:r w:rsidRPr="001C1163">
        <w:rPr>
          <w:rFonts w:hint="eastAsia"/>
        </w:rPr>
        <w:t> WATCH </w:t>
      </w:r>
      <w:r w:rsidRPr="001C1163">
        <w:rPr>
          <w:rFonts w:hint="eastAsia"/>
        </w:rPr>
        <w:t>这四个命令是</w:t>
      </w:r>
      <w:r w:rsidRPr="001C1163">
        <w:rPr>
          <w:rFonts w:hint="eastAsia"/>
        </w:rPr>
        <w:t xml:space="preserve"> Redis </w:t>
      </w:r>
      <w:r w:rsidRPr="001C1163">
        <w:rPr>
          <w:rFonts w:hint="eastAsia"/>
        </w:rPr>
        <w:t>事务的基础。</w:t>
      </w:r>
    </w:p>
    <w:p w:rsidR="00956EF5" w:rsidRPr="00BA0FA3" w:rsidRDefault="00956EF5" w:rsidP="00036DDF">
      <w:pPr>
        <w:pStyle w:val="3"/>
      </w:pPr>
      <w:r w:rsidRPr="00BA0FA3">
        <w:rPr>
          <w:rStyle w:val="a8"/>
          <w:rFonts w:hint="eastAsia"/>
          <w:b/>
          <w:bCs/>
        </w:rPr>
        <w:t>事务开启与取消</w:t>
      </w:r>
    </w:p>
    <w:p w:rsidR="00054CB2" w:rsidRPr="00054CB2" w:rsidRDefault="00054CB2" w:rsidP="00054CB2">
      <w:pPr>
        <w:rPr>
          <w:rFonts w:ascii="Tahoma" w:eastAsia="宋体" w:hAnsi="Tahoma"/>
          <w:color w:val="444444"/>
          <w:sz w:val="20"/>
          <w:szCs w:val="20"/>
        </w:rPr>
      </w:pPr>
      <w:r w:rsidRPr="00054CB2">
        <w:rPr>
          <w:rFonts w:hint="eastAsia"/>
        </w:rPr>
        <w:t xml:space="preserve">MULTI </w:t>
      </w:r>
      <w:r w:rsidRPr="00054CB2">
        <w:rPr>
          <w:rFonts w:hint="eastAsia"/>
        </w:rPr>
        <w:t>开启一个事务。当客户端发出了</w:t>
      </w:r>
      <w:r w:rsidRPr="00054CB2">
        <w:rPr>
          <w:rFonts w:hint="eastAsia"/>
        </w:rPr>
        <w:t xml:space="preserve">MULTI </w:t>
      </w:r>
      <w:r w:rsidRPr="00054CB2">
        <w:rPr>
          <w:rFonts w:hint="eastAsia"/>
        </w:rPr>
        <w:t>命令时，客户端和服务端的连接就进入了一个事务上下文的状态。</w:t>
      </w:r>
      <w:r w:rsidRPr="00054CB2">
        <w:rPr>
          <w:rFonts w:hint="eastAsia"/>
        </w:rPr>
        <w:t xml:space="preserve">MULTI </w:t>
      </w:r>
      <w:r w:rsidRPr="00054CB2">
        <w:rPr>
          <w:rFonts w:hint="eastAsia"/>
        </w:rPr>
        <w:t>执行之后，</w:t>
      </w:r>
      <w:r w:rsidRPr="00054CB2">
        <w:rPr>
          <w:rFonts w:hint="eastAsia"/>
        </w:rPr>
        <w:t xml:space="preserve"> </w:t>
      </w:r>
      <w:r w:rsidRPr="00054CB2">
        <w:rPr>
          <w:rFonts w:hint="eastAsia"/>
        </w:rPr>
        <w:t>客户端可以继续向服务器发送任意多条命令，</w:t>
      </w:r>
      <w:r w:rsidRPr="00054CB2">
        <w:rPr>
          <w:rFonts w:hint="eastAsia"/>
        </w:rPr>
        <w:t xml:space="preserve"> </w:t>
      </w:r>
      <w:r w:rsidRPr="00054CB2">
        <w:rPr>
          <w:rFonts w:hint="eastAsia"/>
        </w:rPr>
        <w:t>这些命令不会立即被执行，</w:t>
      </w:r>
      <w:r w:rsidRPr="00054CB2">
        <w:rPr>
          <w:rFonts w:hint="eastAsia"/>
        </w:rPr>
        <w:t xml:space="preserve"> </w:t>
      </w:r>
      <w:r w:rsidRPr="00054CB2">
        <w:rPr>
          <w:rFonts w:hint="eastAsia"/>
        </w:rPr>
        <w:t>而是被放到一个队列中，</w:t>
      </w:r>
      <w:r w:rsidRPr="00054CB2">
        <w:rPr>
          <w:rFonts w:hint="eastAsia"/>
        </w:rPr>
        <w:t xml:space="preserve"> </w:t>
      </w:r>
      <w:r w:rsidRPr="00054CB2">
        <w:rPr>
          <w:rFonts w:hint="eastAsia"/>
        </w:rPr>
        <w:t>当</w:t>
      </w:r>
      <w:r w:rsidRPr="00054CB2">
        <w:rPr>
          <w:rFonts w:hint="eastAsia"/>
        </w:rPr>
        <w:t xml:space="preserve"> EXEC </w:t>
      </w:r>
      <w:r w:rsidRPr="00054CB2">
        <w:rPr>
          <w:rFonts w:hint="eastAsia"/>
        </w:rPr>
        <w:t>命令被调用时，</w:t>
      </w:r>
      <w:r w:rsidRPr="00054CB2">
        <w:rPr>
          <w:rFonts w:hint="eastAsia"/>
        </w:rPr>
        <w:t xml:space="preserve"> </w:t>
      </w:r>
      <w:r w:rsidRPr="00054CB2">
        <w:rPr>
          <w:rFonts w:hint="eastAsia"/>
        </w:rPr>
        <w:t>所有队列中的命令才会被执行。</w:t>
      </w:r>
    </w:p>
    <w:p w:rsidR="00054CB2" w:rsidRPr="00054CB2" w:rsidRDefault="00054CB2" w:rsidP="00054CB2">
      <w:pPr>
        <w:rPr>
          <w:rFonts w:ascii="Tahoma" w:eastAsia="宋体" w:hAnsi="Tahoma"/>
          <w:color w:val="444444"/>
          <w:sz w:val="20"/>
          <w:szCs w:val="20"/>
        </w:rPr>
      </w:pPr>
      <w:r w:rsidRPr="00054CB2">
        <w:rPr>
          <w:rFonts w:hint="eastAsia"/>
        </w:rPr>
        <w:t xml:space="preserve">EXEC </w:t>
      </w:r>
      <w:r w:rsidRPr="00054CB2">
        <w:rPr>
          <w:rFonts w:hint="eastAsia"/>
        </w:rPr>
        <w:t>顺序执行事务队列中的命令。</w:t>
      </w:r>
    </w:p>
    <w:p w:rsidR="00051DEB" w:rsidRDefault="00A7615C" w:rsidP="00051DEB">
      <w:r>
        <w:lastRenderedPageBreak/>
        <w:t>multi</w:t>
      </w:r>
      <w:r>
        <w:rPr>
          <w:rFonts w:hint="eastAsia"/>
        </w:rPr>
        <w:t>:</w:t>
      </w:r>
      <w:r>
        <w:t>开启事务</w:t>
      </w:r>
    </w:p>
    <w:p w:rsidR="00A7615C" w:rsidRDefault="00A7615C" w:rsidP="00051DEB">
      <w:r>
        <w:t>之后再执行命令时都被加入了</w:t>
      </w:r>
      <w:r>
        <w:t>queued</w:t>
      </w:r>
      <w:r>
        <w:t>队列中</w:t>
      </w:r>
      <w:r>
        <w:rPr>
          <w:rFonts w:hint="eastAsia"/>
        </w:rPr>
        <w:t>,</w:t>
      </w:r>
      <w:r>
        <w:t>当执行</w:t>
      </w:r>
      <w:r>
        <w:t>exec</w:t>
      </w:r>
      <w:r>
        <w:t>时会自动执行队列中的命令</w:t>
      </w:r>
    </w:p>
    <w:p w:rsidR="000F3AFF" w:rsidRPr="00054CB2" w:rsidRDefault="000F3AFF" w:rsidP="00051DEB">
      <w:r>
        <w:t>exec</w:t>
      </w:r>
      <w:r>
        <w:t>提交事务</w:t>
      </w:r>
    </w:p>
    <w:p w:rsidR="00051DEB" w:rsidRDefault="00A73F8A" w:rsidP="00051DEB">
      <w:r>
        <w:drawing>
          <wp:inline distT="0" distB="0" distL="0" distR="0" wp14:anchorId="671AD4B2" wp14:editId="02C8E4CA">
            <wp:extent cx="5274310" cy="44157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415790"/>
                    </a:xfrm>
                    <a:prstGeom prst="rect">
                      <a:avLst/>
                    </a:prstGeom>
                  </pic:spPr>
                </pic:pic>
              </a:graphicData>
            </a:graphic>
          </wp:inline>
        </w:drawing>
      </w:r>
    </w:p>
    <w:p w:rsidR="00051DEB" w:rsidRDefault="00E72340" w:rsidP="00051DEB">
      <w:r>
        <w:t>discard</w:t>
      </w:r>
      <w:r w:rsidR="001041B4">
        <w:t>取消事务</w:t>
      </w:r>
    </w:p>
    <w:p w:rsidR="00051DEB" w:rsidRDefault="0044618B" w:rsidP="00051DEB">
      <w:r>
        <w:lastRenderedPageBreak/>
        <w:drawing>
          <wp:inline distT="0" distB="0" distL="0" distR="0" wp14:anchorId="68E2683B" wp14:editId="3AFC2EF0">
            <wp:extent cx="5274310" cy="33978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97885"/>
                    </a:xfrm>
                    <a:prstGeom prst="rect">
                      <a:avLst/>
                    </a:prstGeom>
                  </pic:spPr>
                </pic:pic>
              </a:graphicData>
            </a:graphic>
          </wp:inline>
        </w:drawing>
      </w:r>
    </w:p>
    <w:p w:rsidR="00051DEB" w:rsidRPr="00051DEB" w:rsidRDefault="007357DF" w:rsidP="009B0A56">
      <w:pPr>
        <w:pStyle w:val="3"/>
      </w:pPr>
      <w:r>
        <w:rPr>
          <w:rFonts w:hint="eastAsia"/>
        </w:rPr>
        <w:t>乐观锁</w:t>
      </w:r>
    </w:p>
    <w:p w:rsidR="002D12A1" w:rsidRPr="002D12A1" w:rsidRDefault="002D12A1" w:rsidP="002D12A1">
      <w:pPr>
        <w:rPr>
          <w:rFonts w:ascii="Tahoma" w:eastAsia="宋体" w:hAnsi="Tahoma"/>
          <w:color w:val="444444"/>
          <w:sz w:val="20"/>
          <w:szCs w:val="20"/>
        </w:rPr>
      </w:pPr>
      <w:r w:rsidRPr="002D12A1">
        <w:rPr>
          <w:rFonts w:ascii="Wingdings" w:eastAsia="宋体" w:hAnsi="Wingdings"/>
        </w:rPr>
        <w:t></w:t>
      </w:r>
      <w:r w:rsidRPr="002D12A1">
        <w:rPr>
          <w:rFonts w:hint="eastAsia"/>
        </w:rPr>
        <w:t xml:space="preserve">WATCH </w:t>
      </w:r>
      <w:r w:rsidRPr="002D12A1">
        <w:rPr>
          <w:rFonts w:hint="eastAsia"/>
        </w:rPr>
        <w:t>对</w:t>
      </w:r>
      <w:r w:rsidRPr="002D12A1">
        <w:rPr>
          <w:rFonts w:hint="eastAsia"/>
        </w:rPr>
        <w:t>key</w:t>
      </w:r>
      <w:r w:rsidRPr="002D12A1">
        <w:rPr>
          <w:rFonts w:hint="eastAsia"/>
        </w:rPr>
        <w:t>值进行锁操作。</w:t>
      </w:r>
      <w:r w:rsidRPr="002D12A1">
        <w:rPr>
          <w:rFonts w:hint="eastAsia"/>
        </w:rPr>
        <w:t xml:space="preserve"> </w:t>
      </w:r>
      <w:r w:rsidRPr="002D12A1">
        <w:rPr>
          <w:rFonts w:hint="eastAsia"/>
        </w:rPr>
        <w:t>在</w:t>
      </w:r>
      <w:r w:rsidRPr="002D12A1">
        <w:rPr>
          <w:rFonts w:hint="eastAsia"/>
        </w:rPr>
        <w:t xml:space="preserve"> WATCH </w:t>
      </w:r>
      <w:r w:rsidRPr="002D12A1">
        <w:rPr>
          <w:rFonts w:hint="eastAsia"/>
        </w:rPr>
        <w:t>执行之后，</w:t>
      </w:r>
      <w:r w:rsidRPr="002D12A1">
        <w:rPr>
          <w:rFonts w:hint="eastAsia"/>
        </w:rPr>
        <w:t xml:space="preserve"> EXEC </w:t>
      </w:r>
      <w:r w:rsidRPr="002D12A1">
        <w:rPr>
          <w:rFonts w:hint="eastAsia"/>
        </w:rPr>
        <w:t>执行之前，</w:t>
      </w:r>
      <w:r w:rsidRPr="002D12A1">
        <w:rPr>
          <w:rFonts w:hint="eastAsia"/>
        </w:rPr>
        <w:t xml:space="preserve"> </w:t>
      </w:r>
      <w:r w:rsidRPr="002D12A1">
        <w:rPr>
          <w:rFonts w:hint="eastAsia"/>
        </w:rPr>
        <w:t>有其他客户端修改了</w:t>
      </w:r>
      <w:r w:rsidRPr="002D12A1">
        <w:rPr>
          <w:rFonts w:hint="eastAsia"/>
        </w:rPr>
        <w:t xml:space="preserve"> key </w:t>
      </w:r>
      <w:r w:rsidRPr="002D12A1">
        <w:rPr>
          <w:rFonts w:hint="eastAsia"/>
        </w:rPr>
        <w:t>的值，</w:t>
      </w:r>
      <w:r w:rsidRPr="002D12A1">
        <w:rPr>
          <w:rFonts w:hint="eastAsia"/>
        </w:rPr>
        <w:t xml:space="preserve"> </w:t>
      </w:r>
      <w:r w:rsidRPr="002D12A1">
        <w:rPr>
          <w:rFonts w:hint="eastAsia"/>
        </w:rPr>
        <w:t>那么当前客户端的事务就会失败。如下：</w:t>
      </w:r>
      <w:r w:rsidRPr="002D12A1">
        <w:rPr>
          <w:rFonts w:ascii="Tahoma" w:eastAsia="宋体" w:hAnsi="Tahoma"/>
          <w:color w:val="444444"/>
          <w:sz w:val="20"/>
          <w:szCs w:val="20"/>
        </w:rPr>
        <w:t> </w:t>
      </w:r>
    </w:p>
    <w:p w:rsidR="002D12A1" w:rsidRPr="002D12A1" w:rsidRDefault="002D12A1" w:rsidP="002D12A1">
      <w:pPr>
        <w:rPr>
          <w:rFonts w:ascii="Tahoma" w:eastAsia="宋体" w:hAnsi="Tahoma"/>
          <w:color w:val="444444"/>
          <w:sz w:val="20"/>
          <w:szCs w:val="20"/>
        </w:rPr>
      </w:pPr>
      <w:r w:rsidRPr="002D12A1">
        <w:rPr>
          <w:rFonts w:hint="eastAsia"/>
        </w:rPr>
        <w:t>Client1</w:t>
      </w:r>
      <w:r w:rsidRPr="002D12A1">
        <w:rPr>
          <w:rFonts w:hint="eastAsia"/>
        </w:rPr>
        <w:t>开启</w:t>
      </w:r>
      <w:r w:rsidRPr="002D12A1">
        <w:rPr>
          <w:rFonts w:hint="eastAsia"/>
        </w:rPr>
        <w:t>watch </w:t>
      </w:r>
      <w:r w:rsidRPr="002D12A1">
        <w:rPr>
          <w:rFonts w:hint="eastAsia"/>
          <w:sz w:val="20"/>
          <w:szCs w:val="20"/>
        </w:rPr>
        <w:t>name</w:t>
      </w:r>
      <w:r w:rsidRPr="002D12A1">
        <w:rPr>
          <w:rFonts w:hint="eastAsia"/>
        </w:rPr>
        <w:t>并在事务中修改</w:t>
      </w:r>
      <w:r w:rsidRPr="002D12A1">
        <w:rPr>
          <w:rFonts w:hint="eastAsia"/>
        </w:rPr>
        <w:t>name</w:t>
      </w:r>
      <w:r w:rsidRPr="002D12A1">
        <w:rPr>
          <w:rFonts w:hint="eastAsia"/>
        </w:rPr>
        <w:t>，但是没有执行</w:t>
      </w:r>
      <w:r w:rsidRPr="002D12A1">
        <w:rPr>
          <w:rFonts w:hint="eastAsia"/>
          <w:sz w:val="20"/>
          <w:szCs w:val="20"/>
        </w:rPr>
        <w:t>exec</w:t>
      </w:r>
    </w:p>
    <w:p w:rsidR="00036DDF" w:rsidRDefault="007477C5" w:rsidP="00951D9D">
      <w:pPr>
        <w:rPr>
          <w:rFonts w:asciiTheme="minorEastAsia" w:hAnsiTheme="minorEastAsia"/>
        </w:rPr>
      </w:pPr>
      <w:r>
        <w:drawing>
          <wp:inline distT="0" distB="0" distL="0" distR="0" wp14:anchorId="58FE66A8" wp14:editId="23137606">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9240"/>
                    </a:xfrm>
                    <a:prstGeom prst="rect">
                      <a:avLst/>
                    </a:prstGeom>
                  </pic:spPr>
                </pic:pic>
              </a:graphicData>
            </a:graphic>
          </wp:inline>
        </w:drawing>
      </w:r>
    </w:p>
    <w:p w:rsidR="00036DDF" w:rsidRDefault="008833CB" w:rsidP="008833CB">
      <w:pPr>
        <w:jc w:val="left"/>
        <w:rPr>
          <w:rFonts w:asciiTheme="minorEastAsia" w:hAnsiTheme="minorEastAsia"/>
        </w:rPr>
      </w:pPr>
      <w:r w:rsidRPr="008833CB">
        <w:rPr>
          <w:rFonts w:asciiTheme="minorEastAsia" w:hAnsiTheme="minorEastAsia" w:hint="eastAsia"/>
        </w:rPr>
        <w:lastRenderedPageBreak/>
        <w:t>Client2 修改name</w:t>
      </w:r>
      <w:r>
        <w:rPr>
          <w:rFonts w:asciiTheme="minorEastAsia" w:hAnsiTheme="minorEastAsia"/>
        </w:rPr>
        <w:t>为</w:t>
      </w:r>
      <w:r>
        <w:rPr>
          <w:rFonts w:asciiTheme="minorEastAsia" w:hAnsiTheme="minorEastAsia" w:hint="eastAsia"/>
        </w:rPr>
        <w:t>7</w:t>
      </w:r>
      <w:r>
        <w:rPr>
          <w:rFonts w:asciiTheme="minorEastAsia" w:hAnsiTheme="minorEastAsia"/>
        </w:rPr>
        <w:t>8</w:t>
      </w:r>
      <w:r>
        <w:rPr>
          <w:rFonts w:asciiTheme="minorEastAsia" w:hAnsiTheme="minorEastAsia" w:hint="eastAsia"/>
        </w:rPr>
        <w:t>9</w:t>
      </w:r>
      <w:r w:rsidR="00894647">
        <w:rPr>
          <w:rFonts w:asciiTheme="minorEastAsia" w:hAnsiTheme="minorEastAsia" w:hint="eastAsia"/>
        </w:rPr>
        <w:t>,此时在client</w:t>
      </w:r>
      <w:r w:rsidR="00894647">
        <w:rPr>
          <w:rFonts w:asciiTheme="minorEastAsia" w:hAnsiTheme="minorEastAsia"/>
        </w:rPr>
        <w:t>1中执行exec提示nil</w:t>
      </w:r>
      <w:r w:rsidR="00894647">
        <w:rPr>
          <w:rFonts w:asciiTheme="minorEastAsia" w:hAnsiTheme="minorEastAsia" w:hint="eastAsia"/>
        </w:rPr>
        <w:t>,</w:t>
      </w:r>
      <w:r w:rsidR="00894647">
        <w:rPr>
          <w:rFonts w:asciiTheme="minorEastAsia" w:hAnsiTheme="minorEastAsia"/>
        </w:rPr>
        <w:t>再次获取name的值时发现值是</w:t>
      </w:r>
      <w:r w:rsidR="00894647">
        <w:rPr>
          <w:rFonts w:asciiTheme="minorEastAsia" w:hAnsiTheme="minorEastAsia" w:hint="eastAsia"/>
        </w:rPr>
        <w:t>789不是456</w:t>
      </w:r>
      <w:r w:rsidR="0013702B">
        <w:drawing>
          <wp:inline distT="0" distB="0" distL="0" distR="0" wp14:anchorId="612ECA14" wp14:editId="51EC00E6">
            <wp:extent cx="5274310" cy="1774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74190"/>
                    </a:xfrm>
                    <a:prstGeom prst="rect">
                      <a:avLst/>
                    </a:prstGeom>
                  </pic:spPr>
                </pic:pic>
              </a:graphicData>
            </a:graphic>
          </wp:inline>
        </w:drawing>
      </w:r>
    </w:p>
    <w:p w:rsidR="00036DDF" w:rsidRDefault="0018278C" w:rsidP="00951D9D">
      <w:pPr>
        <w:rPr>
          <w:rFonts w:asciiTheme="minorEastAsia" w:hAnsiTheme="minorEastAsia"/>
        </w:rPr>
      </w:pPr>
      <w:r w:rsidRPr="0018278C">
        <w:rPr>
          <w:rFonts w:asciiTheme="minorEastAsia" w:hAnsiTheme="minorEastAsia" w:hint="eastAsia"/>
        </w:rPr>
        <w:t>Client1执行exec</w:t>
      </w:r>
    </w:p>
    <w:p w:rsidR="00036DDF" w:rsidRDefault="0012631C" w:rsidP="00951D9D">
      <w:pPr>
        <w:rPr>
          <w:rFonts w:asciiTheme="minorEastAsia" w:hAnsiTheme="minorEastAsia"/>
        </w:rPr>
      </w:pPr>
      <w:r>
        <w:drawing>
          <wp:inline distT="0" distB="0" distL="0" distR="0" wp14:anchorId="74434C9C" wp14:editId="54DEE57F">
            <wp:extent cx="5274310" cy="2809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9240"/>
                    </a:xfrm>
                    <a:prstGeom prst="rect">
                      <a:avLst/>
                    </a:prstGeom>
                  </pic:spPr>
                </pic:pic>
              </a:graphicData>
            </a:graphic>
          </wp:inline>
        </w:drawing>
      </w:r>
    </w:p>
    <w:p w:rsidR="00036DDF" w:rsidRDefault="00643BBF" w:rsidP="00951D9D">
      <w:pPr>
        <w:rPr>
          <w:rFonts w:asciiTheme="minorEastAsia" w:hAnsiTheme="minorEastAsia"/>
        </w:rPr>
      </w:pPr>
      <w:r w:rsidRPr="00643BBF">
        <w:rPr>
          <w:rFonts w:asciiTheme="minorEastAsia" w:hAnsiTheme="minorEastAsia" w:hint="eastAsia"/>
        </w:rPr>
        <w:t>可见，由于被watch的name已经被Client2 修改，所以Client1的事务执行失败，程序需要做的， 就是不断重试这个操作， 直到没有发生碰撞（Crash）为止。对key进行加锁监视的机制类似Java多线程中的锁（synchronized中的监视器对象），被称作乐观锁。乐观是一种非常强大的锁机制。</w:t>
      </w:r>
    </w:p>
    <w:p w:rsidR="00036DDF" w:rsidRDefault="00036DDF" w:rsidP="00951D9D">
      <w:pPr>
        <w:rPr>
          <w:rFonts w:asciiTheme="minorEastAsia" w:hAnsiTheme="minorEastAsia"/>
        </w:rPr>
      </w:pPr>
    </w:p>
    <w:p w:rsidR="00FE40DB" w:rsidRDefault="00FE40DB" w:rsidP="00FE40DB">
      <w:pPr>
        <w:pStyle w:val="2"/>
        <w:rPr>
          <w:rStyle w:val="a8"/>
          <w:b/>
          <w:bCs/>
        </w:rPr>
      </w:pPr>
      <w:r w:rsidRPr="00FE40DB">
        <w:rPr>
          <w:rStyle w:val="a8"/>
          <w:rFonts w:hint="eastAsia"/>
          <w:b/>
          <w:bCs/>
        </w:rPr>
        <w:lastRenderedPageBreak/>
        <w:t>持久化机制</w:t>
      </w:r>
    </w:p>
    <w:p w:rsidR="00FE40DB" w:rsidRPr="00FE40DB" w:rsidRDefault="007B6ED6" w:rsidP="00FE40DB">
      <w:r w:rsidRPr="007B6ED6">
        <w:rPr>
          <w:rFonts w:hint="eastAsia"/>
        </w:rPr>
        <w:t>前面我们已经说过，既可以把</w:t>
      </w:r>
      <w:r w:rsidRPr="007B6ED6">
        <w:rPr>
          <w:rFonts w:hint="eastAsia"/>
        </w:rPr>
        <w:t>redis</w:t>
      </w:r>
      <w:r w:rsidRPr="007B6ED6">
        <w:rPr>
          <w:rFonts w:hint="eastAsia"/>
        </w:rPr>
        <w:t>理解为缓存技术，也可以理解为数据库，因为</w:t>
      </w:r>
      <w:r w:rsidRPr="007B6ED6">
        <w:rPr>
          <w:rFonts w:hint="eastAsia"/>
        </w:rPr>
        <w:t>redis</w:t>
      </w:r>
      <w:r w:rsidRPr="007B6ED6">
        <w:rPr>
          <w:rFonts w:hint="eastAsia"/>
        </w:rPr>
        <w:t>支持将内存中的数据周期性的写入磁盘或者把操作追加到记录文件中，这个过程称为</w:t>
      </w:r>
      <w:r w:rsidRPr="007B6ED6">
        <w:rPr>
          <w:rFonts w:hint="eastAsia"/>
        </w:rPr>
        <w:t>redis</w:t>
      </w:r>
      <w:r w:rsidRPr="007B6ED6">
        <w:rPr>
          <w:rFonts w:hint="eastAsia"/>
        </w:rPr>
        <w:t>的持久化。</w:t>
      </w:r>
      <w:r w:rsidRPr="007B6ED6">
        <w:rPr>
          <w:rFonts w:hint="eastAsia"/>
        </w:rPr>
        <w:t>redis</w:t>
      </w:r>
      <w:r w:rsidRPr="007B6ED6">
        <w:rPr>
          <w:rFonts w:hint="eastAsia"/>
        </w:rPr>
        <w:t>支持两种方式的持久化，一种是快照方式（</w:t>
      </w:r>
      <w:r w:rsidRPr="007B6ED6">
        <w:rPr>
          <w:rFonts w:hint="eastAsia"/>
        </w:rPr>
        <w:t>snapshotting</w:t>
      </w:r>
      <w:r w:rsidRPr="007B6ED6">
        <w:rPr>
          <w:rFonts w:hint="eastAsia"/>
        </w:rPr>
        <w:t>）</w:t>
      </w:r>
      <w:r w:rsidRPr="007B6ED6">
        <w:rPr>
          <w:rFonts w:hint="eastAsia"/>
        </w:rPr>
        <w:t>,</w:t>
      </w:r>
      <w:r w:rsidRPr="007B6ED6">
        <w:rPr>
          <w:rFonts w:hint="eastAsia"/>
        </w:rPr>
        <w:t>也称</w:t>
      </w:r>
      <w:r w:rsidRPr="007B6ED6">
        <w:rPr>
          <w:rFonts w:hint="eastAsia"/>
        </w:rPr>
        <w:t>RDB</w:t>
      </w:r>
      <w:r w:rsidRPr="007B6ED6">
        <w:rPr>
          <w:rFonts w:hint="eastAsia"/>
        </w:rPr>
        <w:t>方式；两一种是追加文件方式（</w:t>
      </w:r>
      <w:r w:rsidRPr="007B6ED6">
        <w:rPr>
          <w:rFonts w:hint="eastAsia"/>
        </w:rPr>
        <w:t>append-only file</w:t>
      </w:r>
      <w:r w:rsidRPr="007B6ED6">
        <w:rPr>
          <w:rFonts w:hint="eastAsia"/>
        </w:rPr>
        <w:t>），也称</w:t>
      </w:r>
      <w:r w:rsidRPr="007B6ED6">
        <w:rPr>
          <w:rFonts w:hint="eastAsia"/>
        </w:rPr>
        <w:t>AOF</w:t>
      </w:r>
      <w:r w:rsidRPr="007B6ED6">
        <w:rPr>
          <w:rFonts w:hint="eastAsia"/>
        </w:rPr>
        <w:t>方式。</w:t>
      </w:r>
      <w:r w:rsidRPr="007B6ED6">
        <w:rPr>
          <w:rFonts w:hint="eastAsia"/>
        </w:rPr>
        <w:t>RDB</w:t>
      </w:r>
      <w:r w:rsidRPr="007B6ED6">
        <w:rPr>
          <w:rFonts w:hint="eastAsia"/>
        </w:rPr>
        <w:t>方式是</w:t>
      </w:r>
      <w:r w:rsidRPr="007B6ED6">
        <w:rPr>
          <w:rFonts w:hint="eastAsia"/>
        </w:rPr>
        <w:t>redis</w:t>
      </w:r>
      <w:r w:rsidRPr="007B6ED6">
        <w:rPr>
          <w:rFonts w:hint="eastAsia"/>
        </w:rPr>
        <w:t>默认的持久化方式。</w:t>
      </w:r>
    </w:p>
    <w:p w:rsidR="00F30C89" w:rsidRPr="00C105D1" w:rsidRDefault="00F30C89" w:rsidP="006C039A">
      <w:pPr>
        <w:pStyle w:val="3"/>
        <w:rPr>
          <w:rStyle w:val="a8"/>
          <w:b/>
          <w:bCs/>
        </w:rPr>
      </w:pPr>
      <w:r w:rsidRPr="00C105D1">
        <w:rPr>
          <w:rStyle w:val="a8"/>
          <w:rFonts w:hint="eastAsia"/>
          <w:b/>
          <w:bCs/>
        </w:rPr>
        <w:t>RDB</w:t>
      </w:r>
      <w:r w:rsidRPr="00C105D1">
        <w:rPr>
          <w:rStyle w:val="a8"/>
          <w:rFonts w:hint="eastAsia"/>
          <w:b/>
          <w:bCs/>
        </w:rPr>
        <w:t>方式</w:t>
      </w:r>
    </w:p>
    <w:p w:rsidR="00F30C89" w:rsidRDefault="00056302" w:rsidP="00F30C89">
      <w:r w:rsidRPr="00056302">
        <w:rPr>
          <w:rFonts w:hint="eastAsia"/>
        </w:rPr>
        <w:t>RDB</w:t>
      </w:r>
      <w:r w:rsidRPr="00056302">
        <w:rPr>
          <w:rFonts w:hint="eastAsia"/>
        </w:rPr>
        <w:t>方式是将内存中的数据的快照以二进制的方式写入名字为</w:t>
      </w:r>
      <w:r w:rsidRPr="00056302">
        <w:rPr>
          <w:rFonts w:hint="eastAsia"/>
        </w:rPr>
        <w:t> dump.rdb</w:t>
      </w:r>
      <w:r w:rsidRPr="00056302">
        <w:rPr>
          <w:rFonts w:hint="eastAsia"/>
        </w:rPr>
        <w:t>的文件中。我们对</w:t>
      </w:r>
      <w:r w:rsidRPr="00056302">
        <w:rPr>
          <w:rFonts w:hint="eastAsia"/>
        </w:rPr>
        <w:t xml:space="preserve"> Redis </w:t>
      </w:r>
      <w:r w:rsidRPr="00056302">
        <w:rPr>
          <w:rFonts w:hint="eastAsia"/>
        </w:rPr>
        <w:t>进行设置，</w:t>
      </w:r>
      <w:r w:rsidRPr="00056302">
        <w:rPr>
          <w:rFonts w:hint="eastAsia"/>
        </w:rPr>
        <w:t xml:space="preserve"> </w:t>
      </w:r>
      <w:r w:rsidRPr="00056302">
        <w:rPr>
          <w:rFonts w:hint="eastAsia"/>
        </w:rPr>
        <w:t>让它根据设置周期性自动保存数据集。修改</w:t>
      </w:r>
      <w:r w:rsidRPr="00056302">
        <w:rPr>
          <w:rFonts w:hint="eastAsia"/>
        </w:rPr>
        <w:t>redis.conf</w:t>
      </w:r>
      <w:r w:rsidRPr="00056302">
        <w:rPr>
          <w:rFonts w:hint="eastAsia"/>
        </w:rPr>
        <w:t>文件，如下</w:t>
      </w:r>
    </w:p>
    <w:p w:rsidR="009112D9" w:rsidRDefault="0060331B" w:rsidP="00F30C89">
      <w:r>
        <w:drawing>
          <wp:inline distT="0" distB="0" distL="0" distR="0" wp14:anchorId="5F58E305" wp14:editId="156BBF4A">
            <wp:extent cx="5274310" cy="38779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77945"/>
                    </a:xfrm>
                    <a:prstGeom prst="rect">
                      <a:avLst/>
                    </a:prstGeom>
                  </pic:spPr>
                </pic:pic>
              </a:graphicData>
            </a:graphic>
          </wp:inline>
        </w:drawing>
      </w:r>
    </w:p>
    <w:p w:rsidR="00C437FF" w:rsidRDefault="00302B60" w:rsidP="00F30C89">
      <w:r w:rsidRPr="00302B60">
        <w:rPr>
          <w:rFonts w:hint="eastAsia"/>
        </w:rPr>
        <w:lastRenderedPageBreak/>
        <w:t>dump.rdb</w:t>
      </w:r>
      <w:r w:rsidRPr="00302B60">
        <w:rPr>
          <w:rFonts w:hint="eastAsia"/>
        </w:rPr>
        <w:t>文件默认生成在</w:t>
      </w:r>
      <w:r w:rsidRPr="00302B60">
        <w:rPr>
          <w:rFonts w:hint="eastAsia"/>
        </w:rPr>
        <w:t>%REDIS_HOME%etc</w:t>
      </w:r>
      <w:r w:rsidRPr="00302B60">
        <w:rPr>
          <w:rFonts w:hint="eastAsia"/>
        </w:rPr>
        <w:t>目录下（如</w:t>
      </w:r>
      <w:r w:rsidRPr="00302B60">
        <w:rPr>
          <w:rFonts w:hint="eastAsia"/>
        </w:rPr>
        <w:t>/usr/local/redis/etc/</w:t>
      </w:r>
      <w:r w:rsidRPr="00302B60">
        <w:rPr>
          <w:rFonts w:hint="eastAsia"/>
        </w:rPr>
        <w:t>），可以修改</w:t>
      </w:r>
      <w:r w:rsidRPr="00302B60">
        <w:rPr>
          <w:rFonts w:hint="eastAsia"/>
        </w:rPr>
        <w:t>redis.conf</w:t>
      </w:r>
      <w:r w:rsidRPr="00302B60">
        <w:rPr>
          <w:rFonts w:hint="eastAsia"/>
        </w:rPr>
        <w:t>文件中的</w:t>
      </w:r>
      <w:r w:rsidRPr="00302B60">
        <w:rPr>
          <w:rFonts w:hint="eastAsia"/>
        </w:rPr>
        <w:t>dir</w:t>
      </w:r>
      <w:r w:rsidRPr="00302B60">
        <w:rPr>
          <w:rFonts w:hint="eastAsia"/>
        </w:rPr>
        <w:t>指定</w:t>
      </w:r>
      <w:r w:rsidRPr="00302B60">
        <w:rPr>
          <w:rFonts w:hint="eastAsia"/>
        </w:rPr>
        <w:t>dump.rdb</w:t>
      </w:r>
      <w:r w:rsidRPr="00302B60">
        <w:rPr>
          <w:rFonts w:hint="eastAsia"/>
        </w:rPr>
        <w:t>的保存路径</w:t>
      </w:r>
    </w:p>
    <w:p w:rsidR="00A2128C" w:rsidRDefault="0037146E" w:rsidP="00F30C89">
      <w:r>
        <w:drawing>
          <wp:inline distT="0" distB="0" distL="0" distR="0" wp14:anchorId="518C2DE8" wp14:editId="393F4B48">
            <wp:extent cx="5274310" cy="21278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27885"/>
                    </a:xfrm>
                    <a:prstGeom prst="rect">
                      <a:avLst/>
                    </a:prstGeom>
                  </pic:spPr>
                </pic:pic>
              </a:graphicData>
            </a:graphic>
          </wp:inline>
        </w:drawing>
      </w:r>
    </w:p>
    <w:p w:rsidR="00F7390E" w:rsidRPr="00F7390E" w:rsidRDefault="00F7390E" w:rsidP="006C039A">
      <w:pPr>
        <w:pStyle w:val="3"/>
      </w:pPr>
      <w:r w:rsidRPr="00F7390E">
        <w:rPr>
          <w:rStyle w:val="a8"/>
          <w:rFonts w:hint="eastAsia"/>
          <w:b/>
          <w:bCs/>
        </w:rPr>
        <w:t>AOF</w:t>
      </w:r>
      <w:r w:rsidRPr="00F7390E">
        <w:rPr>
          <w:rStyle w:val="a8"/>
          <w:rFonts w:hint="eastAsia"/>
          <w:b/>
          <w:bCs/>
        </w:rPr>
        <w:t>方式</w:t>
      </w:r>
    </w:p>
    <w:p w:rsidR="00451B0B" w:rsidRPr="00451B0B" w:rsidRDefault="00451B0B" w:rsidP="00357703">
      <w:pPr>
        <w:rPr>
          <w:rFonts w:ascii="Tahoma" w:eastAsia="宋体" w:hAnsi="Tahoma"/>
          <w:color w:val="444444"/>
          <w:sz w:val="20"/>
          <w:szCs w:val="20"/>
        </w:rPr>
      </w:pPr>
      <w:r w:rsidRPr="00451B0B">
        <w:rPr>
          <w:rFonts w:hint="eastAsia"/>
        </w:rPr>
        <w:t>RDB</w:t>
      </w:r>
      <w:r w:rsidRPr="00451B0B">
        <w:rPr>
          <w:rFonts w:hint="eastAsia"/>
        </w:rPr>
        <w:t>方式是周期性的持久化数据，</w:t>
      </w:r>
      <w:r w:rsidRPr="00451B0B">
        <w:rPr>
          <w:rFonts w:hint="eastAsia"/>
        </w:rPr>
        <w:t xml:space="preserve"> </w:t>
      </w:r>
      <w:r w:rsidRPr="00451B0B">
        <w:rPr>
          <w:rFonts w:hint="eastAsia"/>
        </w:rPr>
        <w:t>如果未到持久化时间点，</w:t>
      </w:r>
      <w:r w:rsidRPr="00451B0B">
        <w:rPr>
          <w:rFonts w:hint="eastAsia"/>
        </w:rPr>
        <w:t xml:space="preserve">Redis </w:t>
      </w:r>
      <w:r w:rsidRPr="00451B0B">
        <w:rPr>
          <w:rFonts w:hint="eastAsia"/>
        </w:rPr>
        <w:t>因为某些原因而造成故障停机，</w:t>
      </w:r>
      <w:r w:rsidRPr="00451B0B">
        <w:rPr>
          <w:rFonts w:hint="eastAsia"/>
        </w:rPr>
        <w:t xml:space="preserve"> </w:t>
      </w:r>
      <w:r w:rsidRPr="00451B0B">
        <w:rPr>
          <w:rFonts w:hint="eastAsia"/>
        </w:rPr>
        <w:t>那么服务器将丢失最近写入、且仍未保存到快照中的那些数据。所以从</w:t>
      </w:r>
      <w:r w:rsidRPr="00451B0B">
        <w:rPr>
          <w:rFonts w:hint="eastAsia"/>
        </w:rPr>
        <w:t>redis 1.1</w:t>
      </w:r>
      <w:r w:rsidRPr="00451B0B">
        <w:rPr>
          <w:rFonts w:hint="eastAsia"/>
        </w:rPr>
        <w:t>开始引入了</w:t>
      </w:r>
      <w:r w:rsidRPr="00451B0B">
        <w:rPr>
          <w:rFonts w:hint="eastAsia"/>
        </w:rPr>
        <w:t>AOF</w:t>
      </w:r>
      <w:r w:rsidRPr="00451B0B">
        <w:rPr>
          <w:rFonts w:hint="eastAsia"/>
        </w:rPr>
        <w:t>方式，</w:t>
      </w:r>
      <w:r w:rsidRPr="00451B0B">
        <w:rPr>
          <w:rFonts w:hint="eastAsia"/>
        </w:rPr>
        <w:t xml:space="preserve">AOF </w:t>
      </w:r>
      <w:r w:rsidRPr="00451B0B">
        <w:rPr>
          <w:rFonts w:hint="eastAsia"/>
        </w:rPr>
        <w:t>持久化记录服务器执行的所有写操作命令，并在服务器启动时，通过重新执行这些命令来还原数据集。</w:t>
      </w:r>
      <w:r w:rsidRPr="00451B0B">
        <w:rPr>
          <w:rFonts w:hint="eastAsia"/>
        </w:rPr>
        <w:t xml:space="preserve"> AOF </w:t>
      </w:r>
      <w:r w:rsidRPr="00451B0B">
        <w:rPr>
          <w:rFonts w:hint="eastAsia"/>
        </w:rPr>
        <w:t>文件中的命令全部以</w:t>
      </w:r>
      <w:r w:rsidRPr="00451B0B">
        <w:rPr>
          <w:rFonts w:hint="eastAsia"/>
        </w:rPr>
        <w:t xml:space="preserve"> Redis </w:t>
      </w:r>
      <w:r w:rsidRPr="00451B0B">
        <w:rPr>
          <w:rFonts w:hint="eastAsia"/>
        </w:rPr>
        <w:t>协议的格式来保存，新命令会被追加到文件的末尾。</w:t>
      </w:r>
    </w:p>
    <w:p w:rsidR="00451B0B" w:rsidRDefault="00451B0B" w:rsidP="00357703">
      <w:r w:rsidRPr="00451B0B">
        <w:rPr>
          <w:rFonts w:hint="eastAsia"/>
        </w:rPr>
        <w:t>AOF</w:t>
      </w:r>
      <w:r w:rsidRPr="00451B0B">
        <w:rPr>
          <w:rFonts w:hint="eastAsia"/>
        </w:rPr>
        <w:t>方式仍然有丢失数据的可能，因为收到写命令后可能并不会马上将写命令写入磁盘，因此我们可以修改</w:t>
      </w:r>
      <w:r w:rsidRPr="00451B0B">
        <w:rPr>
          <w:rFonts w:hint="eastAsia"/>
        </w:rPr>
        <w:t>redis.conf</w:t>
      </w:r>
      <w:r w:rsidRPr="00451B0B">
        <w:rPr>
          <w:rFonts w:hint="eastAsia"/>
        </w:rPr>
        <w:t>，配置</w:t>
      </w:r>
      <w:r w:rsidRPr="00451B0B">
        <w:rPr>
          <w:rFonts w:hint="eastAsia"/>
        </w:rPr>
        <w:t>redis</w:t>
      </w:r>
      <w:r w:rsidRPr="00451B0B">
        <w:rPr>
          <w:rFonts w:hint="eastAsia"/>
        </w:rPr>
        <w:t>调用</w:t>
      </w:r>
      <w:r w:rsidRPr="00451B0B">
        <w:rPr>
          <w:rFonts w:hint="eastAsia"/>
        </w:rPr>
        <w:t>write</w:t>
      </w:r>
      <w:r w:rsidRPr="00451B0B">
        <w:rPr>
          <w:rFonts w:hint="eastAsia"/>
        </w:rPr>
        <w:t>函数写入命令到文件中的时机。如下</w:t>
      </w:r>
    </w:p>
    <w:p w:rsidR="00B746FB" w:rsidRPr="00451B0B" w:rsidRDefault="001749D4" w:rsidP="00357703">
      <w:pPr>
        <w:rPr>
          <w:rFonts w:ascii="Tahoma" w:eastAsia="宋体" w:hAnsi="Tahoma"/>
          <w:color w:val="444444"/>
          <w:sz w:val="20"/>
          <w:szCs w:val="20"/>
        </w:rPr>
      </w:pPr>
      <w:r>
        <w:lastRenderedPageBreak/>
        <w:drawing>
          <wp:inline distT="0" distB="0" distL="0" distR="0" wp14:anchorId="4C5AD477" wp14:editId="3416CFDB">
            <wp:extent cx="5274310" cy="2550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50160"/>
                    </a:xfrm>
                    <a:prstGeom prst="rect">
                      <a:avLst/>
                    </a:prstGeom>
                  </pic:spPr>
                </pic:pic>
              </a:graphicData>
            </a:graphic>
          </wp:inline>
        </w:drawing>
      </w:r>
    </w:p>
    <w:p w:rsidR="00F30C89" w:rsidRPr="00F30C89" w:rsidRDefault="00F30C89" w:rsidP="00F30C89"/>
    <w:p w:rsidR="00036DDF" w:rsidRDefault="000A2F9E" w:rsidP="00951D9D">
      <w:pPr>
        <w:rPr>
          <w:rFonts w:asciiTheme="minorEastAsia" w:hAnsiTheme="minorEastAsia"/>
        </w:rPr>
      </w:pPr>
      <w:r>
        <w:drawing>
          <wp:inline distT="0" distB="0" distL="0" distR="0" wp14:anchorId="0FE11211" wp14:editId="018B7DD7">
            <wp:extent cx="5274310" cy="27755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75585"/>
                    </a:xfrm>
                    <a:prstGeom prst="rect">
                      <a:avLst/>
                    </a:prstGeom>
                  </pic:spPr>
                </pic:pic>
              </a:graphicData>
            </a:graphic>
          </wp:inline>
        </w:drawing>
      </w:r>
    </w:p>
    <w:p w:rsidR="00036DDF" w:rsidRDefault="00963275" w:rsidP="00951D9D">
      <w:pPr>
        <w:rPr>
          <w:rFonts w:asciiTheme="minorEastAsia" w:hAnsiTheme="minorEastAsia"/>
        </w:rPr>
      </w:pPr>
      <w:r w:rsidRPr="00963275">
        <w:rPr>
          <w:rFonts w:asciiTheme="minorEastAsia" w:hAnsiTheme="minorEastAsia" w:hint="eastAsia"/>
        </w:rPr>
        <w:t>从上面三种AOF持久化时机来看，为了保证不丢失数据，appendfsync always是最安全的。</w:t>
      </w:r>
    </w:p>
    <w:p w:rsidR="00F61E89" w:rsidRDefault="00F61E89" w:rsidP="00F61E89">
      <w:pPr>
        <w:pStyle w:val="2"/>
        <w:rPr>
          <w:rStyle w:val="a8"/>
          <w:b/>
          <w:bCs/>
        </w:rPr>
      </w:pPr>
      <w:r w:rsidRPr="00F61E89">
        <w:rPr>
          <w:rStyle w:val="a8"/>
          <w:rFonts w:hint="eastAsia"/>
          <w:b/>
          <w:bCs/>
        </w:rPr>
        <w:t>发布以及订阅消息</w:t>
      </w:r>
    </w:p>
    <w:p w:rsidR="00021CEE" w:rsidRPr="00021CEE" w:rsidRDefault="00021CEE" w:rsidP="00001B85">
      <w:pPr>
        <w:rPr>
          <w:rFonts w:ascii="Tahoma" w:eastAsia="宋体" w:hAnsi="Tahoma"/>
          <w:color w:val="444444"/>
          <w:sz w:val="20"/>
          <w:szCs w:val="20"/>
        </w:rPr>
      </w:pPr>
      <w:r w:rsidRPr="00021CEE">
        <w:rPr>
          <w:rFonts w:hint="eastAsia"/>
        </w:rPr>
        <w:t>Redis</w:t>
      </w:r>
      <w:r w:rsidRPr="00021CEE">
        <w:rPr>
          <w:rFonts w:hint="eastAsia"/>
        </w:rPr>
        <w:t>的发布以及订阅有点类似于聊天，是一种消息通信模式。在这个模式中，发送者（发送信息的客户端）不是将信息直接发送给特定的接收者（接收信息的客户端），</w:t>
      </w:r>
      <w:r w:rsidRPr="00021CEE">
        <w:rPr>
          <w:rFonts w:hint="eastAsia"/>
        </w:rPr>
        <w:t xml:space="preserve"> </w:t>
      </w:r>
      <w:r w:rsidRPr="00021CEE">
        <w:rPr>
          <w:rFonts w:hint="eastAsia"/>
        </w:rPr>
        <w:t>而是将信息发送给频道（</w:t>
      </w:r>
      <w:r w:rsidRPr="00021CEE">
        <w:rPr>
          <w:rFonts w:hint="eastAsia"/>
        </w:rPr>
        <w:t>channel</w:t>
      </w:r>
      <w:r w:rsidRPr="00021CEE">
        <w:rPr>
          <w:rFonts w:hint="eastAsia"/>
        </w:rPr>
        <w:t>），</w:t>
      </w:r>
      <w:r w:rsidRPr="00021CEE">
        <w:rPr>
          <w:rFonts w:hint="eastAsia"/>
        </w:rPr>
        <w:t xml:space="preserve"> </w:t>
      </w:r>
      <w:r w:rsidRPr="00021CEE">
        <w:rPr>
          <w:rFonts w:hint="eastAsia"/>
        </w:rPr>
        <w:lastRenderedPageBreak/>
        <w:t>然后由频道将信息转发给所有对这个频道感兴趣的订阅者。</w:t>
      </w:r>
      <w:r w:rsidRPr="00021CEE">
        <w:rPr>
          <w:rFonts w:hint="eastAsia"/>
        </w:rPr>
        <w:t xml:space="preserve">SUBSCRIBE </w:t>
      </w:r>
      <w:r w:rsidRPr="00021CEE">
        <w:rPr>
          <w:rFonts w:hint="eastAsia"/>
        </w:rPr>
        <w:t>、</w:t>
      </w:r>
      <w:r w:rsidRPr="00021CEE">
        <w:rPr>
          <w:rFonts w:hint="eastAsia"/>
        </w:rPr>
        <w:t xml:space="preserve"> UNSUBSCRIBE </w:t>
      </w:r>
      <w:r w:rsidRPr="00021CEE">
        <w:rPr>
          <w:rFonts w:hint="eastAsia"/>
        </w:rPr>
        <w:t>和</w:t>
      </w:r>
      <w:r w:rsidRPr="00021CEE">
        <w:rPr>
          <w:rFonts w:hint="eastAsia"/>
        </w:rPr>
        <w:t xml:space="preserve"> PUBLISH </w:t>
      </w:r>
      <w:r w:rsidRPr="00021CEE">
        <w:rPr>
          <w:rFonts w:hint="eastAsia"/>
        </w:rPr>
        <w:t>三个命令实现了消息的发布与订阅。如下</w:t>
      </w:r>
      <w:r w:rsidRPr="00021CEE">
        <w:rPr>
          <w:rFonts w:ascii="Tahoma" w:eastAsia="宋体" w:hAnsi="Tahoma"/>
          <w:color w:val="444444"/>
          <w:sz w:val="20"/>
          <w:szCs w:val="20"/>
        </w:rPr>
        <w:t> </w:t>
      </w:r>
    </w:p>
    <w:p w:rsidR="00021CEE" w:rsidRDefault="00021CEE" w:rsidP="00001B85">
      <w:r w:rsidRPr="00021CEE">
        <w:rPr>
          <w:rFonts w:hint="eastAsia"/>
        </w:rPr>
        <w:t>Client1</w:t>
      </w:r>
      <w:r w:rsidRPr="00021CEE">
        <w:rPr>
          <w:rFonts w:hint="eastAsia"/>
        </w:rPr>
        <w:t>发布频道</w:t>
      </w:r>
      <w:r w:rsidRPr="00021CEE">
        <w:rPr>
          <w:rFonts w:hint="eastAsia"/>
        </w:rPr>
        <w:t>mychannel</w:t>
      </w:r>
      <w:r w:rsidRPr="00021CEE">
        <w:rPr>
          <w:rFonts w:hint="eastAsia"/>
        </w:rPr>
        <w:t>与消息</w:t>
      </w:r>
    </w:p>
    <w:p w:rsidR="00A5633E" w:rsidRPr="00021CEE" w:rsidRDefault="00A5633E" w:rsidP="00001B85">
      <w:pPr>
        <w:rPr>
          <w:rFonts w:ascii="Tahoma" w:eastAsia="宋体" w:hAnsi="Tahoma"/>
          <w:color w:val="444444"/>
          <w:sz w:val="20"/>
          <w:szCs w:val="20"/>
        </w:rPr>
      </w:pPr>
      <w:r>
        <w:t>发布者</w:t>
      </w:r>
    </w:p>
    <w:p w:rsidR="00F61E89" w:rsidRPr="00021CEE" w:rsidRDefault="008A4A22" w:rsidP="00F61E89">
      <w:r>
        <w:drawing>
          <wp:inline distT="0" distB="0" distL="0" distR="0" wp14:anchorId="7FF9AF0B" wp14:editId="75B34123">
            <wp:extent cx="5274310" cy="1444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44625"/>
                    </a:xfrm>
                    <a:prstGeom prst="rect">
                      <a:avLst/>
                    </a:prstGeom>
                  </pic:spPr>
                </pic:pic>
              </a:graphicData>
            </a:graphic>
          </wp:inline>
        </w:drawing>
      </w:r>
    </w:p>
    <w:p w:rsidR="00F61E89" w:rsidRDefault="00C50AA6" w:rsidP="00F61E89">
      <w:r>
        <w:t>订阅者</w:t>
      </w:r>
      <w:r>
        <w:rPr>
          <w:rFonts w:hint="eastAsia"/>
        </w:rPr>
        <w:t>1</w:t>
      </w:r>
    </w:p>
    <w:p w:rsidR="00F61E89" w:rsidRDefault="00EA2010" w:rsidP="00F61E89">
      <w:r>
        <w:drawing>
          <wp:inline distT="0" distB="0" distL="0" distR="0" wp14:anchorId="471A056E" wp14:editId="430C05FE">
            <wp:extent cx="5274310" cy="22675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67585"/>
                    </a:xfrm>
                    <a:prstGeom prst="rect">
                      <a:avLst/>
                    </a:prstGeom>
                  </pic:spPr>
                </pic:pic>
              </a:graphicData>
            </a:graphic>
          </wp:inline>
        </w:drawing>
      </w:r>
    </w:p>
    <w:p w:rsidR="00F61E89" w:rsidRDefault="00EA2010" w:rsidP="00F61E89">
      <w:r w:rsidRPr="00EA2010">
        <w:t>订阅者</w:t>
      </w:r>
      <w:r>
        <w:rPr>
          <w:rFonts w:hint="eastAsia"/>
        </w:rPr>
        <w:t>2</w:t>
      </w:r>
    </w:p>
    <w:p w:rsidR="00EA2010" w:rsidRDefault="00F00542" w:rsidP="00F61E89">
      <w:r>
        <w:lastRenderedPageBreak/>
        <w:drawing>
          <wp:inline distT="0" distB="0" distL="0" distR="0" wp14:anchorId="7954CD78" wp14:editId="04EF5736">
            <wp:extent cx="5274310" cy="21793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79320"/>
                    </a:xfrm>
                    <a:prstGeom prst="rect">
                      <a:avLst/>
                    </a:prstGeom>
                  </pic:spPr>
                </pic:pic>
              </a:graphicData>
            </a:graphic>
          </wp:inline>
        </w:drawing>
      </w:r>
    </w:p>
    <w:p w:rsidR="00AA3B7B" w:rsidRDefault="00AA3B7B" w:rsidP="00AA3B7B">
      <w:pPr>
        <w:pStyle w:val="1"/>
      </w:pPr>
      <w:bookmarkStart w:id="2" w:name="_Redis-Sentinel(redis哨兵)"/>
      <w:bookmarkEnd w:id="2"/>
      <w:r w:rsidRPr="00AA3B7B">
        <w:t>Redis-Sentinel</w:t>
      </w:r>
      <w:r w:rsidR="00894F3C">
        <w:rPr>
          <w:rFonts w:hint="eastAsia"/>
        </w:rPr>
        <w:t>(redis</w:t>
      </w:r>
      <w:r w:rsidR="00894F3C">
        <w:rPr>
          <w:rFonts w:hint="eastAsia"/>
        </w:rPr>
        <w:t>哨兵</w:t>
      </w:r>
      <w:r w:rsidR="00894F3C">
        <w:rPr>
          <w:rFonts w:hint="eastAsia"/>
        </w:rPr>
        <w:t>)</w:t>
      </w:r>
    </w:p>
    <w:p w:rsidR="00AA3B7B" w:rsidRDefault="004D79E8" w:rsidP="00F61E89">
      <w:r>
        <w:rPr>
          <w:rFonts w:hint="eastAsia"/>
        </w:rPr>
        <w:t>g</w:t>
      </w:r>
      <w:bookmarkStart w:id="3" w:name="_GoBack"/>
      <w:bookmarkEnd w:id="3"/>
    </w:p>
    <w:p w:rsidR="00A62CF7" w:rsidRDefault="00A62CF7" w:rsidP="00F61E89"/>
    <w:p w:rsidR="00A62CF7" w:rsidRDefault="00A62CF7" w:rsidP="00F61E89"/>
    <w:p w:rsidR="00A62CF7" w:rsidRDefault="00A62CF7" w:rsidP="00F61E89"/>
    <w:p w:rsidR="00A62CF7" w:rsidRDefault="00A62CF7" w:rsidP="00F61E89"/>
    <w:p w:rsidR="00A62CF7" w:rsidRDefault="00A62CF7" w:rsidP="00F61E89"/>
    <w:p w:rsidR="00A62CF7" w:rsidRDefault="00A62CF7" w:rsidP="00F61E89"/>
    <w:p w:rsidR="00A62CF7" w:rsidRDefault="00A62CF7" w:rsidP="00F61E89"/>
    <w:p w:rsidR="00A62CF7" w:rsidRDefault="00A62CF7" w:rsidP="00F61E89">
      <w:pPr>
        <w:rPr>
          <w:rFonts w:hint="eastAsia"/>
        </w:rPr>
      </w:pPr>
    </w:p>
    <w:p w:rsidR="00AA3B7B" w:rsidRDefault="00AA3B7B" w:rsidP="00F61E89"/>
    <w:p w:rsidR="00AA3B7B" w:rsidRDefault="00AA3B7B" w:rsidP="00F61E89">
      <w:pPr>
        <w:rPr>
          <w:rFonts w:hint="eastAsia"/>
        </w:rPr>
      </w:pPr>
    </w:p>
    <w:p w:rsidR="00F61E89" w:rsidRDefault="00C737C2" w:rsidP="00C737C2">
      <w:pPr>
        <w:pStyle w:val="1"/>
      </w:pPr>
      <w:bookmarkStart w:id="4" w:name="_redis-cluster(redis集群)"/>
      <w:bookmarkEnd w:id="4"/>
      <w:r>
        <w:t>redis</w:t>
      </w:r>
      <w:r w:rsidR="00AA3B7B">
        <w:rPr>
          <w:rFonts w:hint="eastAsia"/>
        </w:rPr>
        <w:t>-</w:t>
      </w:r>
      <w:r w:rsidR="00AA3B7B">
        <w:t>cluster</w:t>
      </w:r>
      <w:r w:rsidR="001D57A0">
        <w:rPr>
          <w:rFonts w:hint="eastAsia"/>
        </w:rPr>
        <w:t>(redis</w:t>
      </w:r>
      <w:r w:rsidR="001D57A0" w:rsidRPr="001D57A0">
        <w:t>集群</w:t>
      </w:r>
      <w:r w:rsidR="001D57A0">
        <w:rPr>
          <w:rFonts w:hint="eastAsia"/>
        </w:rPr>
        <w:t>)</w:t>
      </w:r>
      <w:r w:rsidR="001D57A0">
        <w:t xml:space="preserve"> </w:t>
      </w:r>
    </w:p>
    <w:p w:rsidR="00B20924" w:rsidRPr="009D6E86" w:rsidRDefault="00B20924" w:rsidP="009D6E86">
      <w:pPr>
        <w:rPr>
          <w:rFonts w:asciiTheme="minorEastAsia" w:hAnsiTheme="minorEastAsia"/>
          <w:noProof w:val="0"/>
          <w:color w:val="444444"/>
        </w:rPr>
      </w:pPr>
      <w:r w:rsidRPr="009D6E86">
        <w:rPr>
          <w:rStyle w:val="a8"/>
          <w:rFonts w:asciiTheme="minorEastAsia" w:hAnsiTheme="minorEastAsia" w:hint="eastAsia"/>
          <w:b w:val="0"/>
          <w:bCs w:val="0"/>
          <w:color w:val="000000"/>
        </w:rPr>
        <w:t>Redis集群简介</w:t>
      </w:r>
    </w:p>
    <w:p w:rsidR="00F61E89" w:rsidRDefault="00B20924" w:rsidP="00B20924">
      <w:pPr>
        <w:rPr>
          <w:rFonts w:asciiTheme="minorEastAsia" w:hAnsiTheme="minorEastAsia"/>
        </w:rPr>
      </w:pPr>
      <w:r w:rsidRPr="009D6E86">
        <w:rPr>
          <w:rFonts w:asciiTheme="minorEastAsia" w:hAnsiTheme="minorEastAsia" w:hint="eastAsia"/>
        </w:rPr>
        <w:lastRenderedPageBreak/>
        <w:t>Redis 集群是3.0之后才引入的，在3.0之前，使用哨兵（sentinel）机制来监控各个节点之间的状态。Redis 集群是一组能进行数据共享的Redis 实例（服务或者节点）的设施，集群可以使用的功能是普通单机 Redis 所能使用的功能的一个子集；Redis 集群通常具有高可用、可扩展性、分布式、容错等特性。</w:t>
      </w:r>
    </w:p>
    <w:p w:rsidR="00EB3B64" w:rsidRPr="000C0045" w:rsidRDefault="00EB3B64" w:rsidP="000C0045">
      <w:pPr>
        <w:pStyle w:val="2"/>
      </w:pPr>
      <w:r w:rsidRPr="000C0045">
        <w:rPr>
          <w:rStyle w:val="a8"/>
          <w:rFonts w:hint="eastAsia"/>
          <w:b/>
          <w:bCs/>
        </w:rPr>
        <w:t>Redis</w:t>
      </w:r>
      <w:r w:rsidRPr="000C0045">
        <w:rPr>
          <w:rStyle w:val="a8"/>
          <w:rFonts w:hint="eastAsia"/>
          <w:b/>
          <w:bCs/>
        </w:rPr>
        <w:t>集群搭建</w:t>
      </w:r>
    </w:p>
    <w:p w:rsidR="00D8507D" w:rsidRPr="00D8507D" w:rsidRDefault="00D8507D" w:rsidP="00D8507D">
      <w:pPr>
        <w:pStyle w:val="3"/>
      </w:pPr>
      <w:r w:rsidRPr="00D8507D">
        <w:rPr>
          <w:rStyle w:val="a8"/>
          <w:rFonts w:hint="eastAsia"/>
          <w:b/>
          <w:bCs/>
        </w:rPr>
        <w:t>创建集群文件夹</w:t>
      </w:r>
    </w:p>
    <w:p w:rsidR="002E1583" w:rsidRDefault="005F629C" w:rsidP="00B20924">
      <w:r w:rsidRPr="005F629C">
        <w:rPr>
          <w:rFonts w:hint="eastAsia"/>
        </w:rPr>
        <w:t>在</w:t>
      </w:r>
      <w:r w:rsidRPr="005F629C">
        <w:rPr>
          <w:rFonts w:hint="eastAsia"/>
        </w:rPr>
        <w:t>/usr/local/</w:t>
      </w:r>
      <w:r w:rsidRPr="005F629C">
        <w:rPr>
          <w:rFonts w:hint="eastAsia"/>
        </w:rPr>
        <w:t>下新建</w:t>
      </w:r>
      <w:r w:rsidRPr="005F629C">
        <w:rPr>
          <w:rFonts w:hint="eastAsia"/>
        </w:rPr>
        <w:t>redis-cluster</w:t>
      </w:r>
      <w:r w:rsidRPr="005F629C">
        <w:rPr>
          <w:rFonts w:hint="eastAsia"/>
        </w:rPr>
        <w:t>目录并在</w:t>
      </w:r>
      <w:r w:rsidRPr="005F629C">
        <w:rPr>
          <w:rFonts w:hint="eastAsia"/>
        </w:rPr>
        <w:t>redis-cluster</w:t>
      </w:r>
      <w:r w:rsidRPr="005F629C">
        <w:rPr>
          <w:rFonts w:hint="eastAsia"/>
        </w:rPr>
        <w:t>下新建</w:t>
      </w:r>
      <w:r w:rsidRPr="005F629C">
        <w:rPr>
          <w:rFonts w:hint="eastAsia"/>
        </w:rPr>
        <w:t>7031~7036</w:t>
      </w:r>
      <w:r w:rsidRPr="005F629C">
        <w:rPr>
          <w:rFonts w:hint="eastAsia"/>
        </w:rPr>
        <w:t>共</w:t>
      </w:r>
      <w:r w:rsidRPr="005F629C">
        <w:rPr>
          <w:rFonts w:hint="eastAsia"/>
        </w:rPr>
        <w:t>6</w:t>
      </w:r>
      <w:r w:rsidRPr="005F629C">
        <w:rPr>
          <w:rFonts w:hint="eastAsia"/>
        </w:rPr>
        <w:t>个文件夹，这</w:t>
      </w:r>
      <w:r w:rsidRPr="005F629C">
        <w:rPr>
          <w:rFonts w:hint="eastAsia"/>
        </w:rPr>
        <w:t>6</w:t>
      </w:r>
      <w:r w:rsidRPr="005F629C">
        <w:rPr>
          <w:rFonts w:hint="eastAsia"/>
        </w:rPr>
        <w:t>个文件夹代表创建</w:t>
      </w:r>
      <w:r w:rsidRPr="005F629C">
        <w:rPr>
          <w:rFonts w:hint="eastAsia"/>
        </w:rPr>
        <w:t>redis</w:t>
      </w:r>
      <w:r w:rsidRPr="005F629C">
        <w:rPr>
          <w:rFonts w:hint="eastAsia"/>
        </w:rPr>
        <w:t>集群的</w:t>
      </w:r>
      <w:r w:rsidRPr="005F629C">
        <w:rPr>
          <w:rFonts w:hint="eastAsia"/>
        </w:rPr>
        <w:t>6</w:t>
      </w:r>
      <w:r w:rsidRPr="005F629C">
        <w:rPr>
          <w:rFonts w:hint="eastAsia"/>
        </w:rPr>
        <w:t>个节点。如下</w:t>
      </w:r>
    </w:p>
    <w:tbl>
      <w:tblPr>
        <w:tblStyle w:val="a6"/>
        <w:tblW w:w="0" w:type="auto"/>
        <w:tblLook w:val="04A0" w:firstRow="1" w:lastRow="0" w:firstColumn="1" w:lastColumn="0" w:noHBand="0" w:noVBand="1"/>
      </w:tblPr>
      <w:tblGrid>
        <w:gridCol w:w="8296"/>
      </w:tblGrid>
      <w:tr w:rsidR="00292A32" w:rsidTr="00292A32">
        <w:tc>
          <w:tcPr>
            <w:tcW w:w="8296" w:type="dxa"/>
          </w:tcPr>
          <w:p w:rsidR="00292A32" w:rsidRDefault="00617663" w:rsidP="00B20924">
            <w:r w:rsidRPr="00617663">
              <w:t>mkdir -p /usr/local/redis-cluster</w:t>
            </w:r>
          </w:p>
          <w:p w:rsidR="00617663" w:rsidRDefault="00617663" w:rsidP="00B20924">
            <w:r w:rsidRPr="00617663">
              <w:t>cd /usr/local/redis-cluster/</w:t>
            </w:r>
          </w:p>
          <w:p w:rsidR="00617663" w:rsidRDefault="00617663" w:rsidP="00B20924">
            <w:r w:rsidRPr="00617663">
              <w:t>mkdir 7031 7032 7033 7034 7035 7036</w:t>
            </w:r>
          </w:p>
        </w:tc>
      </w:tr>
    </w:tbl>
    <w:p w:rsidR="00200AAD" w:rsidRDefault="00FF4FC4" w:rsidP="00B20924">
      <w:r>
        <w:drawing>
          <wp:inline distT="0" distB="0" distL="0" distR="0" wp14:anchorId="7618D3A5" wp14:editId="68CA06A4">
            <wp:extent cx="5274310" cy="23006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00605"/>
                    </a:xfrm>
                    <a:prstGeom prst="rect">
                      <a:avLst/>
                    </a:prstGeom>
                  </pic:spPr>
                </pic:pic>
              </a:graphicData>
            </a:graphic>
          </wp:inline>
        </w:drawing>
      </w:r>
    </w:p>
    <w:p w:rsidR="008E40C4" w:rsidRPr="008E40C4" w:rsidRDefault="008E40C4" w:rsidP="008E40C4">
      <w:pPr>
        <w:pStyle w:val="3"/>
      </w:pPr>
      <w:r w:rsidRPr="008E40C4">
        <w:rPr>
          <w:rStyle w:val="a8"/>
          <w:rFonts w:hint="eastAsia"/>
          <w:b/>
          <w:bCs/>
        </w:rPr>
        <w:lastRenderedPageBreak/>
        <w:t>拷贝修改配置文件</w:t>
      </w:r>
    </w:p>
    <w:p w:rsidR="00200AAD" w:rsidRDefault="00763188" w:rsidP="00B20924">
      <w:r w:rsidRPr="00763188">
        <w:rPr>
          <w:rFonts w:hint="eastAsia"/>
        </w:rPr>
        <w:t>将已有的</w:t>
      </w:r>
      <w:r w:rsidRPr="00763188">
        <w:rPr>
          <w:rFonts w:hint="eastAsia"/>
        </w:rPr>
        <w:t>/usr/local/redis/etc/</w:t>
      </w:r>
      <w:r w:rsidRPr="00763188">
        <w:rPr>
          <w:rFonts w:hint="eastAsia"/>
        </w:rPr>
        <w:t>下的</w:t>
      </w:r>
      <w:r w:rsidRPr="00763188">
        <w:rPr>
          <w:rFonts w:hint="eastAsia"/>
        </w:rPr>
        <w:t>redis.conf</w:t>
      </w:r>
      <w:r w:rsidRPr="00763188">
        <w:rPr>
          <w:rFonts w:hint="eastAsia"/>
        </w:rPr>
        <w:t>拷贝到新创建的</w:t>
      </w:r>
      <w:r w:rsidRPr="00763188">
        <w:rPr>
          <w:rFonts w:hint="eastAsia"/>
        </w:rPr>
        <w:t>7031</w:t>
      </w:r>
      <w:r w:rsidRPr="00763188">
        <w:rPr>
          <w:rFonts w:hint="eastAsia"/>
        </w:rPr>
        <w:t>目录中</w:t>
      </w:r>
    </w:p>
    <w:p w:rsidR="000B5E5A" w:rsidRDefault="00E47B95" w:rsidP="00B20924">
      <w:r>
        <w:drawing>
          <wp:inline distT="0" distB="0" distL="0" distR="0" wp14:anchorId="0E4E039E" wp14:editId="079BC13A">
            <wp:extent cx="5274310" cy="27247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24785"/>
                    </a:xfrm>
                    <a:prstGeom prst="rect">
                      <a:avLst/>
                    </a:prstGeom>
                  </pic:spPr>
                </pic:pic>
              </a:graphicData>
            </a:graphic>
          </wp:inline>
        </w:drawing>
      </w:r>
    </w:p>
    <w:p w:rsidR="00AC7E37" w:rsidRPr="00840894" w:rsidRDefault="00AC7E37" w:rsidP="00840894">
      <w:pPr>
        <w:rPr>
          <w:rFonts w:asciiTheme="minorEastAsia" w:hAnsiTheme="minorEastAsia"/>
          <w:sz w:val="21"/>
          <w:szCs w:val="21"/>
        </w:rPr>
      </w:pPr>
      <w:r w:rsidRPr="00840894">
        <w:rPr>
          <w:rFonts w:asciiTheme="minorEastAsia" w:hAnsiTheme="minorEastAsia" w:hint="eastAsia"/>
          <w:sz w:val="21"/>
          <w:szCs w:val="21"/>
        </w:rPr>
        <w:t>修改项如下：</w:t>
      </w:r>
    </w:p>
    <w:p w:rsidR="00AC7E37" w:rsidRPr="00840894" w:rsidRDefault="00AC7E37" w:rsidP="00840894">
      <w:pPr>
        <w:rPr>
          <w:rFonts w:asciiTheme="minorEastAsia" w:hAnsiTheme="minorEastAsia"/>
          <w:color w:val="FF0000"/>
          <w:sz w:val="21"/>
          <w:szCs w:val="21"/>
        </w:rPr>
      </w:pPr>
      <w:r w:rsidRPr="00840894">
        <w:rPr>
          <w:rFonts w:asciiTheme="minorEastAsia" w:hAnsiTheme="minorEastAsia" w:hint="eastAsia"/>
          <w:color w:val="FF0000"/>
          <w:sz w:val="21"/>
          <w:szCs w:val="21"/>
        </w:rPr>
        <w:t>（1）绑定端口，port 7031</w:t>
      </w:r>
    </w:p>
    <w:p w:rsidR="00AC7E37" w:rsidRPr="00840894" w:rsidRDefault="00AC7E37" w:rsidP="00840894">
      <w:pPr>
        <w:rPr>
          <w:rFonts w:asciiTheme="minorEastAsia" w:hAnsiTheme="minorEastAsia"/>
          <w:color w:val="FF0000"/>
          <w:sz w:val="21"/>
          <w:szCs w:val="21"/>
        </w:rPr>
      </w:pPr>
      <w:r w:rsidRPr="00840894">
        <w:rPr>
          <w:rFonts w:asciiTheme="minorEastAsia" w:hAnsiTheme="minorEastAsia" w:hint="eastAsia"/>
          <w:color w:val="FF0000"/>
          <w:sz w:val="21"/>
          <w:szCs w:val="21"/>
        </w:rPr>
        <w:t xml:space="preserve">（2）绑定IP，bind </w:t>
      </w:r>
      <w:r w:rsidR="00104C26">
        <w:rPr>
          <w:rFonts w:asciiTheme="minorEastAsia" w:hAnsiTheme="minorEastAsia"/>
          <w:color w:val="FF0000"/>
          <w:sz w:val="21"/>
          <w:szCs w:val="21"/>
        </w:rPr>
        <w:t>192.168.10.44</w:t>
      </w:r>
    </w:p>
    <w:p w:rsidR="00AC7E37" w:rsidRPr="00840894" w:rsidRDefault="00AC7E37" w:rsidP="00840894">
      <w:pPr>
        <w:rPr>
          <w:rFonts w:asciiTheme="minorEastAsia" w:hAnsiTheme="minorEastAsia"/>
          <w:color w:val="FF0000"/>
          <w:sz w:val="21"/>
          <w:szCs w:val="21"/>
        </w:rPr>
      </w:pPr>
      <w:r w:rsidRPr="00840894">
        <w:rPr>
          <w:rFonts w:asciiTheme="minorEastAsia" w:hAnsiTheme="minorEastAsia" w:hint="eastAsia"/>
          <w:color w:val="FF0000"/>
          <w:sz w:val="21"/>
          <w:szCs w:val="21"/>
        </w:rPr>
        <w:t>（3）指定数据存放路径，dir /usr/local/redis-cluster/7031</w:t>
      </w:r>
    </w:p>
    <w:p w:rsidR="00AC7E37" w:rsidRPr="00840894" w:rsidRDefault="00AC7E37" w:rsidP="00840894">
      <w:pPr>
        <w:rPr>
          <w:rFonts w:asciiTheme="minorEastAsia" w:hAnsiTheme="minorEastAsia"/>
          <w:color w:val="FF0000"/>
          <w:sz w:val="21"/>
          <w:szCs w:val="21"/>
        </w:rPr>
      </w:pPr>
      <w:r w:rsidRPr="00840894">
        <w:rPr>
          <w:rFonts w:asciiTheme="minorEastAsia" w:hAnsiTheme="minorEastAsia" w:hint="eastAsia"/>
          <w:color w:val="FF0000"/>
          <w:sz w:val="21"/>
          <w:szCs w:val="21"/>
        </w:rPr>
        <w:t>（4）启动集群模式，cluster-enabled yes</w:t>
      </w:r>
    </w:p>
    <w:p w:rsidR="00AC7E37" w:rsidRPr="00840894" w:rsidRDefault="00AC7E37" w:rsidP="00840894">
      <w:pPr>
        <w:rPr>
          <w:rFonts w:asciiTheme="minorEastAsia" w:hAnsiTheme="minorEastAsia"/>
          <w:color w:val="FF0000"/>
          <w:sz w:val="21"/>
          <w:szCs w:val="21"/>
        </w:rPr>
      </w:pPr>
      <w:r w:rsidRPr="00840894">
        <w:rPr>
          <w:rFonts w:asciiTheme="minorEastAsia" w:hAnsiTheme="minorEastAsia" w:hint="eastAsia"/>
          <w:color w:val="FF0000"/>
          <w:sz w:val="21"/>
          <w:szCs w:val="21"/>
        </w:rPr>
        <w:t>（5）指定集群节点配置文件，cluster-config-file nodes-7031.conf</w:t>
      </w:r>
    </w:p>
    <w:p w:rsidR="00AC7E37" w:rsidRPr="00840894" w:rsidRDefault="00AC7E37" w:rsidP="00840894">
      <w:pPr>
        <w:rPr>
          <w:rFonts w:asciiTheme="minorEastAsia" w:hAnsiTheme="minorEastAsia"/>
          <w:sz w:val="21"/>
          <w:szCs w:val="21"/>
        </w:rPr>
      </w:pPr>
      <w:r w:rsidRPr="00840894">
        <w:rPr>
          <w:rFonts w:asciiTheme="minorEastAsia" w:hAnsiTheme="minorEastAsia" w:hint="eastAsia"/>
          <w:sz w:val="21"/>
          <w:szCs w:val="21"/>
        </w:rPr>
        <w:t>（6）后台启动，daemonize yes</w:t>
      </w:r>
    </w:p>
    <w:p w:rsidR="00AC7E37" w:rsidRPr="00840894" w:rsidRDefault="00AC7E37" w:rsidP="00840894">
      <w:pPr>
        <w:rPr>
          <w:rFonts w:asciiTheme="minorEastAsia" w:hAnsiTheme="minorEastAsia"/>
          <w:sz w:val="21"/>
          <w:szCs w:val="21"/>
        </w:rPr>
      </w:pPr>
      <w:r w:rsidRPr="00840894">
        <w:rPr>
          <w:rFonts w:asciiTheme="minorEastAsia" w:hAnsiTheme="minorEastAsia" w:hint="eastAsia"/>
          <w:sz w:val="21"/>
          <w:szCs w:val="21"/>
        </w:rPr>
        <w:t>（7）指定集群节点超时时间，cluster-node-timeout 5000</w:t>
      </w:r>
    </w:p>
    <w:p w:rsidR="00AC7E37" w:rsidRPr="00840894" w:rsidRDefault="00AC7E37" w:rsidP="00840894">
      <w:pPr>
        <w:rPr>
          <w:rFonts w:asciiTheme="minorEastAsia" w:hAnsiTheme="minorEastAsia"/>
          <w:sz w:val="21"/>
          <w:szCs w:val="21"/>
        </w:rPr>
      </w:pPr>
      <w:r w:rsidRPr="00840894">
        <w:rPr>
          <w:rFonts w:asciiTheme="minorEastAsia" w:hAnsiTheme="minorEastAsia" w:hint="eastAsia"/>
          <w:sz w:val="21"/>
          <w:szCs w:val="21"/>
        </w:rPr>
        <w:t>（8）指定持久化方式，appendonly yes</w:t>
      </w:r>
    </w:p>
    <w:p w:rsidR="00AC7E37" w:rsidRPr="00840894" w:rsidRDefault="00AC7E37" w:rsidP="00840894">
      <w:pPr>
        <w:rPr>
          <w:rFonts w:asciiTheme="minorEastAsia" w:hAnsiTheme="minorEastAsia"/>
          <w:sz w:val="21"/>
          <w:szCs w:val="21"/>
        </w:rPr>
      </w:pPr>
      <w:r w:rsidRPr="00840894">
        <w:rPr>
          <w:rFonts w:asciiTheme="minorEastAsia" w:hAnsiTheme="minorEastAsia" w:hint="eastAsia"/>
          <w:bCs/>
          <w:sz w:val="21"/>
          <w:szCs w:val="21"/>
        </w:rPr>
        <w:t>上面红色项目最好全部设置，不然会出意想不到的错误</w:t>
      </w:r>
      <w:r w:rsidRPr="00840894">
        <w:rPr>
          <w:rFonts w:asciiTheme="minorEastAsia" w:hAnsiTheme="minorEastAsia" w:hint="eastAsia"/>
          <w:sz w:val="21"/>
          <w:szCs w:val="21"/>
        </w:rPr>
        <w:t>，703x最好与节点文件夹保持一致。</w:t>
      </w:r>
    </w:p>
    <w:p w:rsidR="00AC7E37" w:rsidRDefault="00AC7E37" w:rsidP="00840894">
      <w:pPr>
        <w:rPr>
          <w:rFonts w:asciiTheme="minorEastAsia" w:hAnsiTheme="minorEastAsia"/>
          <w:sz w:val="21"/>
          <w:szCs w:val="21"/>
        </w:rPr>
      </w:pPr>
      <w:r w:rsidRPr="00840894">
        <w:rPr>
          <w:rFonts w:asciiTheme="minorEastAsia" w:hAnsiTheme="minorEastAsia" w:hint="eastAsia"/>
          <w:sz w:val="21"/>
          <w:szCs w:val="21"/>
        </w:rPr>
        <w:t>将7031的redis.conf改完后再拷贝到剩下的5个目录中，然后只要全局替换redis.conf中的7031为相应的节点即可。</w:t>
      </w:r>
    </w:p>
    <w:p w:rsidR="004C49DC" w:rsidRDefault="003E0059" w:rsidP="00840894">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9</w:t>
      </w:r>
      <w:r>
        <w:rPr>
          <w:rFonts w:asciiTheme="minorEastAsia" w:hAnsiTheme="minorEastAsia" w:hint="eastAsia"/>
          <w:sz w:val="21"/>
          <w:szCs w:val="21"/>
        </w:rPr>
        <w:t>)指定logfile,服务端日志存储位置</w:t>
      </w:r>
    </w:p>
    <w:p w:rsidR="003E0059" w:rsidRPr="00840894" w:rsidRDefault="007536E7" w:rsidP="00840894">
      <w:pPr>
        <w:rPr>
          <w:rFonts w:asciiTheme="minorEastAsia" w:hAnsiTheme="minorEastAsia"/>
          <w:sz w:val="21"/>
          <w:szCs w:val="21"/>
        </w:rPr>
      </w:pPr>
      <w:r w:rsidRPr="007536E7">
        <w:rPr>
          <w:rFonts w:asciiTheme="minorEastAsia" w:hAnsiTheme="minorEastAsia"/>
          <w:sz w:val="21"/>
          <w:szCs w:val="21"/>
        </w:rPr>
        <w:t>logfile /usr/local/redis-cluster/7036/redis.log</w:t>
      </w:r>
    </w:p>
    <w:p w:rsidR="00200AAD" w:rsidRPr="00840894" w:rsidRDefault="001270AF" w:rsidP="00B20924">
      <w:r>
        <w:lastRenderedPageBreak/>
        <w:drawing>
          <wp:inline distT="0" distB="0" distL="0" distR="0" wp14:anchorId="58761F88" wp14:editId="00690E86">
            <wp:extent cx="5274310" cy="35750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75050"/>
                    </a:xfrm>
                    <a:prstGeom prst="rect">
                      <a:avLst/>
                    </a:prstGeom>
                  </pic:spPr>
                </pic:pic>
              </a:graphicData>
            </a:graphic>
          </wp:inline>
        </w:drawing>
      </w:r>
    </w:p>
    <w:p w:rsidR="00753BD2" w:rsidRDefault="00753BD2" w:rsidP="002F507F">
      <w:pPr>
        <w:pStyle w:val="3"/>
        <w:rPr>
          <w:rStyle w:val="a8"/>
          <w:b/>
          <w:bCs/>
        </w:rPr>
      </w:pPr>
      <w:r w:rsidRPr="002F507F">
        <w:rPr>
          <w:rStyle w:val="a8"/>
          <w:rFonts w:hint="eastAsia"/>
          <w:b/>
          <w:bCs/>
        </w:rPr>
        <w:t>安装</w:t>
      </w:r>
      <w:r w:rsidRPr="002F507F">
        <w:rPr>
          <w:rStyle w:val="a8"/>
          <w:b/>
          <w:bCs/>
        </w:rPr>
        <w:t>ruby</w:t>
      </w:r>
    </w:p>
    <w:p w:rsidR="00200AAD" w:rsidRDefault="00FD0CBB" w:rsidP="002524BD">
      <w:r w:rsidRPr="00FD0CBB">
        <w:rPr>
          <w:rFonts w:hint="eastAsia"/>
        </w:rPr>
        <w:t>由于</w:t>
      </w:r>
      <w:r w:rsidRPr="00FD0CBB">
        <w:rPr>
          <w:rFonts w:hint="eastAsia"/>
        </w:rPr>
        <w:t xml:space="preserve">Redis </w:t>
      </w:r>
      <w:r w:rsidRPr="00FD0CBB">
        <w:rPr>
          <w:rFonts w:hint="eastAsia"/>
        </w:rPr>
        <w:t>集群客户端实现很少，</w:t>
      </w:r>
      <w:r w:rsidRPr="00FD0CBB">
        <w:rPr>
          <w:rFonts w:hint="eastAsia"/>
        </w:rPr>
        <w:t>redis</w:t>
      </w:r>
      <w:r w:rsidRPr="00FD0CBB">
        <w:rPr>
          <w:rFonts w:hint="eastAsia"/>
        </w:rPr>
        <w:t>集群的启动需要用到</w:t>
      </w:r>
      <w:r w:rsidRPr="00FD0CBB">
        <w:rPr>
          <w:rFonts w:hint="eastAsia"/>
        </w:rPr>
        <w:t>ruby</w:t>
      </w:r>
      <w:r w:rsidRPr="00FD0CBB">
        <w:rPr>
          <w:rFonts w:hint="eastAsia"/>
        </w:rPr>
        <w:t>实现的</w:t>
      </w:r>
      <w:r w:rsidRPr="00FD0CBB">
        <w:rPr>
          <w:rFonts w:hint="eastAsia"/>
        </w:rPr>
        <w:t>redis-trib.rb</w:t>
      </w:r>
      <w:r w:rsidRPr="00FD0CBB">
        <w:rPr>
          <w:rFonts w:hint="eastAsia"/>
        </w:rPr>
        <w:t>，所以我们需要先安装</w:t>
      </w:r>
      <w:r w:rsidRPr="00FD0CBB">
        <w:rPr>
          <w:rFonts w:hint="eastAsia"/>
        </w:rPr>
        <w:t>ruby</w:t>
      </w:r>
      <w:r w:rsidRPr="00FD0CBB">
        <w:rPr>
          <w:rFonts w:hint="eastAsia"/>
        </w:rPr>
        <w:t>。</w:t>
      </w:r>
    </w:p>
    <w:tbl>
      <w:tblPr>
        <w:tblStyle w:val="a6"/>
        <w:tblW w:w="0" w:type="auto"/>
        <w:tblLook w:val="04A0" w:firstRow="1" w:lastRow="0" w:firstColumn="1" w:lastColumn="0" w:noHBand="0" w:noVBand="1"/>
      </w:tblPr>
      <w:tblGrid>
        <w:gridCol w:w="8296"/>
      </w:tblGrid>
      <w:tr w:rsidR="00E477D3" w:rsidTr="00E477D3">
        <w:tc>
          <w:tcPr>
            <w:tcW w:w="8296" w:type="dxa"/>
          </w:tcPr>
          <w:p w:rsidR="00E477D3" w:rsidRDefault="00B42A6F" w:rsidP="002524BD">
            <w:r w:rsidRPr="00B42A6F">
              <w:rPr>
                <w:rFonts w:hint="eastAsia"/>
              </w:rPr>
              <w:t>yum install ruby</w:t>
            </w:r>
          </w:p>
          <w:p w:rsidR="00B42A6F" w:rsidRDefault="00B42A6F" w:rsidP="002524BD">
            <w:r w:rsidRPr="00B42A6F">
              <w:rPr>
                <w:rFonts w:hint="eastAsia"/>
              </w:rPr>
              <w:t>yum install rubygems</w:t>
            </w:r>
          </w:p>
          <w:p w:rsidR="00B42A6F" w:rsidRDefault="00B42A6F" w:rsidP="002524BD">
            <w:r w:rsidRPr="00B42A6F">
              <w:rPr>
                <w:rFonts w:hint="eastAsia"/>
              </w:rPr>
              <w:t>gem install redis</w:t>
            </w:r>
          </w:p>
        </w:tc>
      </w:tr>
    </w:tbl>
    <w:p w:rsidR="00184B19" w:rsidRDefault="007110BE" w:rsidP="002524BD">
      <w:r>
        <w:rPr>
          <w:rFonts w:hint="eastAsia"/>
        </w:rPr>
        <w:t>执行</w:t>
      </w:r>
      <w:r>
        <w:rPr>
          <w:rFonts w:hint="eastAsia"/>
        </w:rPr>
        <w:t>gem</w:t>
      </w:r>
      <w:r>
        <w:t xml:space="preserve"> install redis</w:t>
      </w:r>
      <w:r>
        <w:t>时提示</w:t>
      </w:r>
      <w:r>
        <w:t>ruby</w:t>
      </w:r>
      <w:r>
        <w:t>版本太老</w:t>
      </w:r>
      <w:r w:rsidR="00382421">
        <w:rPr>
          <w:rFonts w:hint="eastAsia"/>
        </w:rPr>
        <w:t>,</w:t>
      </w:r>
      <w:r w:rsidR="00382421">
        <w:t>可以发现</w:t>
      </w:r>
      <w:r w:rsidR="00382421">
        <w:t>centos7</w:t>
      </w:r>
      <w:r w:rsidR="00382421">
        <w:t>默认的</w:t>
      </w:r>
      <w:r w:rsidR="00382421">
        <w:t>ruby</w:t>
      </w:r>
      <w:r w:rsidR="00382421">
        <w:t>版本是</w:t>
      </w:r>
      <w:r w:rsidR="00382421">
        <w:rPr>
          <w:rFonts w:hint="eastAsia"/>
        </w:rPr>
        <w:t>2.</w:t>
      </w:r>
      <w:r w:rsidR="00382421">
        <w:t>0</w:t>
      </w:r>
      <w:r w:rsidR="00382421">
        <w:rPr>
          <w:rFonts w:hint="eastAsia"/>
        </w:rPr>
        <w:t>.</w:t>
      </w:r>
      <w:r w:rsidR="00382421">
        <w:t>0</w:t>
      </w:r>
    </w:p>
    <w:p w:rsidR="00200AAD" w:rsidRDefault="007110BE" w:rsidP="00B20924">
      <w:r>
        <w:lastRenderedPageBreak/>
        <w:drawing>
          <wp:inline distT="0" distB="0" distL="0" distR="0" wp14:anchorId="055D35E2" wp14:editId="6026AADA">
            <wp:extent cx="5274310" cy="46469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646930"/>
                    </a:xfrm>
                    <a:prstGeom prst="rect">
                      <a:avLst/>
                    </a:prstGeom>
                  </pic:spPr>
                </pic:pic>
              </a:graphicData>
            </a:graphic>
          </wp:inline>
        </w:drawing>
      </w:r>
    </w:p>
    <w:p w:rsidR="004A6EFB" w:rsidRDefault="00C56791" w:rsidP="005F0079">
      <w:pPr>
        <w:pStyle w:val="4"/>
      </w:pPr>
      <w:r>
        <w:t>下面开始更新</w:t>
      </w:r>
      <w:r>
        <w:t>ruby</w:t>
      </w:r>
    </w:p>
    <w:p w:rsidR="004A6EFB" w:rsidRDefault="00547842" w:rsidP="00B20924">
      <w:r>
        <w:t>解压</w:t>
      </w:r>
      <w:r>
        <w:t>ruby</w:t>
      </w:r>
      <w:r>
        <w:t>源码包</w:t>
      </w:r>
      <w:r w:rsidR="00375576">
        <w:t>并执行</w:t>
      </w:r>
      <w:r w:rsidR="00375576" w:rsidRPr="00375576">
        <w:t>./configure</w:t>
      </w:r>
    </w:p>
    <w:p w:rsidR="00547842" w:rsidRDefault="00547842" w:rsidP="00B20924">
      <w:r>
        <w:drawing>
          <wp:inline distT="0" distB="0" distL="0" distR="0" wp14:anchorId="25084087" wp14:editId="155CFCE2">
            <wp:extent cx="5274310" cy="14541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4150"/>
                    </a:xfrm>
                    <a:prstGeom prst="rect">
                      <a:avLst/>
                    </a:prstGeom>
                  </pic:spPr>
                </pic:pic>
              </a:graphicData>
            </a:graphic>
          </wp:inline>
        </w:drawing>
      </w:r>
    </w:p>
    <w:p w:rsidR="004A6EFB" w:rsidRDefault="00BA5230" w:rsidP="00B20924">
      <w:r>
        <w:t>接着执行</w:t>
      </w:r>
      <w:r w:rsidR="00D27899">
        <w:rPr>
          <w:rFonts w:hint="eastAsia"/>
        </w:rPr>
        <w:t xml:space="preserve">make </w:t>
      </w:r>
      <w:r>
        <w:rPr>
          <w:rFonts w:hint="eastAsia"/>
        </w:rPr>
        <w:t>和</w:t>
      </w:r>
      <w:r w:rsidR="00D27899">
        <w:rPr>
          <w:rFonts w:hint="eastAsia"/>
        </w:rPr>
        <w:t>make install</w:t>
      </w:r>
    </w:p>
    <w:p w:rsidR="00EA7630" w:rsidRDefault="00EA7630" w:rsidP="00B20924">
      <w:r>
        <w:t>再次查看版本号发现更新</w:t>
      </w:r>
      <w:r>
        <w:t>ruby</w:t>
      </w:r>
      <w:r>
        <w:t>成功</w:t>
      </w:r>
    </w:p>
    <w:p w:rsidR="00D27899" w:rsidRDefault="00D14BCB" w:rsidP="00B20924">
      <w:r>
        <w:lastRenderedPageBreak/>
        <w:drawing>
          <wp:inline distT="0" distB="0" distL="0" distR="0" wp14:anchorId="54553DB2" wp14:editId="66F907DE">
            <wp:extent cx="5274310" cy="9531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53135"/>
                    </a:xfrm>
                    <a:prstGeom prst="rect">
                      <a:avLst/>
                    </a:prstGeom>
                  </pic:spPr>
                </pic:pic>
              </a:graphicData>
            </a:graphic>
          </wp:inline>
        </w:drawing>
      </w:r>
    </w:p>
    <w:p w:rsidR="004A6EFB" w:rsidRDefault="000B1461" w:rsidP="00B20924">
      <w:r>
        <w:t>再次执行</w:t>
      </w:r>
    </w:p>
    <w:tbl>
      <w:tblPr>
        <w:tblStyle w:val="a6"/>
        <w:tblW w:w="0" w:type="auto"/>
        <w:tblLook w:val="04A0" w:firstRow="1" w:lastRow="0" w:firstColumn="1" w:lastColumn="0" w:noHBand="0" w:noVBand="1"/>
      </w:tblPr>
      <w:tblGrid>
        <w:gridCol w:w="8296"/>
      </w:tblGrid>
      <w:tr w:rsidR="000B1461" w:rsidTr="000B1461">
        <w:tc>
          <w:tcPr>
            <w:tcW w:w="8296" w:type="dxa"/>
          </w:tcPr>
          <w:p w:rsidR="000B1461" w:rsidRDefault="000B1461" w:rsidP="00B20924">
            <w:r w:rsidRPr="000B1461">
              <w:t>gem install redis</w:t>
            </w:r>
          </w:p>
        </w:tc>
      </w:tr>
    </w:tbl>
    <w:p w:rsidR="000B1461" w:rsidRDefault="00386CF3" w:rsidP="00B20924">
      <w:r>
        <w:drawing>
          <wp:inline distT="0" distB="0" distL="0" distR="0" wp14:anchorId="3F613093" wp14:editId="4480A5A1">
            <wp:extent cx="5274310" cy="16008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600835"/>
                    </a:xfrm>
                    <a:prstGeom prst="rect">
                      <a:avLst/>
                    </a:prstGeom>
                  </pic:spPr>
                </pic:pic>
              </a:graphicData>
            </a:graphic>
          </wp:inline>
        </w:drawing>
      </w:r>
    </w:p>
    <w:p w:rsidR="00753BD2" w:rsidRPr="002F507F" w:rsidRDefault="00753BD2" w:rsidP="002F507F">
      <w:pPr>
        <w:pStyle w:val="3"/>
      </w:pPr>
      <w:r w:rsidRPr="002F507F">
        <w:rPr>
          <w:rStyle w:val="a8"/>
          <w:rFonts w:hint="eastAsia"/>
          <w:b/>
          <w:bCs/>
        </w:rPr>
        <w:t>启动</w:t>
      </w:r>
      <w:r w:rsidRPr="002F507F">
        <w:rPr>
          <w:rStyle w:val="a8"/>
          <w:b/>
          <w:bCs/>
        </w:rPr>
        <w:t>redis</w:t>
      </w:r>
      <w:r w:rsidRPr="002F507F">
        <w:rPr>
          <w:rStyle w:val="a8"/>
          <w:b/>
          <w:bCs/>
        </w:rPr>
        <w:t>实例</w:t>
      </w:r>
    </w:p>
    <w:p w:rsidR="00200AAD" w:rsidRDefault="000851CB" w:rsidP="00B20924">
      <w:r w:rsidRPr="000851CB">
        <w:rPr>
          <w:rFonts w:hint="eastAsia"/>
        </w:rPr>
        <w:t>/usr/local/redis/bin/redis-server /usr/local/redis-cluster/7031/redis.conf</w:t>
      </w:r>
    </w:p>
    <w:p w:rsidR="000851CB" w:rsidRDefault="000851CB" w:rsidP="00B20924">
      <w:r w:rsidRPr="000851CB">
        <w:rPr>
          <w:rFonts w:hint="eastAsia"/>
        </w:rPr>
        <w:t>分别启动</w:t>
      </w:r>
      <w:r w:rsidRPr="000851CB">
        <w:rPr>
          <w:rFonts w:hint="eastAsia"/>
        </w:rPr>
        <w:t>6</w:t>
      </w:r>
      <w:r w:rsidRPr="000851CB">
        <w:rPr>
          <w:rFonts w:hint="eastAsia"/>
        </w:rPr>
        <w:t>个</w:t>
      </w:r>
      <w:r w:rsidRPr="000851CB">
        <w:rPr>
          <w:rFonts w:hint="eastAsia"/>
        </w:rPr>
        <w:t>redis</w:t>
      </w:r>
      <w:r w:rsidRPr="000851CB">
        <w:rPr>
          <w:rFonts w:hint="eastAsia"/>
        </w:rPr>
        <w:t>实例。也可以用脚本循环启动，这样更方便省时</w:t>
      </w:r>
    </w:p>
    <w:p w:rsidR="0016532D" w:rsidRDefault="0016532D" w:rsidP="0016532D">
      <w:pPr>
        <w:pStyle w:val="4"/>
      </w:pPr>
      <w:r>
        <w:t>批量启动</w:t>
      </w:r>
    </w:p>
    <w:tbl>
      <w:tblPr>
        <w:tblStyle w:val="a6"/>
        <w:tblW w:w="0" w:type="auto"/>
        <w:tblLook w:val="04A0" w:firstRow="1" w:lastRow="0" w:firstColumn="1" w:lastColumn="0" w:noHBand="0" w:noVBand="1"/>
      </w:tblPr>
      <w:tblGrid>
        <w:gridCol w:w="8296"/>
      </w:tblGrid>
      <w:tr w:rsidR="000663EC" w:rsidTr="000663EC">
        <w:tc>
          <w:tcPr>
            <w:tcW w:w="8296" w:type="dxa"/>
          </w:tcPr>
          <w:p w:rsidR="000663EC" w:rsidRPr="000663EC" w:rsidRDefault="000663EC" w:rsidP="00B20924">
            <w:r w:rsidRPr="000663EC">
              <w:rPr>
                <w:rFonts w:hint="eastAsia"/>
              </w:rPr>
              <w:t>for((i=1;i&lt;=6;i++)); do /usr/local/redis/bin/redis-server /usr/local/redis-cluster/703$i/redis.conf; done</w:t>
            </w:r>
          </w:p>
        </w:tc>
      </w:tr>
    </w:tbl>
    <w:p w:rsidR="00AA40AD" w:rsidRDefault="00AA40AD" w:rsidP="00B20924">
      <w:r>
        <w:t>查看是否创建成功</w:t>
      </w:r>
    </w:p>
    <w:p w:rsidR="00AA40AD" w:rsidRDefault="00AA40AD" w:rsidP="00B20924">
      <w:r>
        <w:drawing>
          <wp:inline distT="0" distB="0" distL="0" distR="0" wp14:anchorId="6DACE0EC" wp14:editId="1C3DA8BC">
            <wp:extent cx="5274310" cy="13855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85570"/>
                    </a:xfrm>
                    <a:prstGeom prst="rect">
                      <a:avLst/>
                    </a:prstGeom>
                  </pic:spPr>
                </pic:pic>
              </a:graphicData>
            </a:graphic>
          </wp:inline>
        </w:drawing>
      </w:r>
    </w:p>
    <w:p w:rsidR="00015EBF" w:rsidRDefault="00015EBF" w:rsidP="0016532D">
      <w:pPr>
        <w:pStyle w:val="4"/>
      </w:pPr>
      <w:r>
        <w:lastRenderedPageBreak/>
        <w:t>批量关闭</w:t>
      </w:r>
    </w:p>
    <w:tbl>
      <w:tblPr>
        <w:tblStyle w:val="a6"/>
        <w:tblW w:w="0" w:type="auto"/>
        <w:tblLook w:val="04A0" w:firstRow="1" w:lastRow="0" w:firstColumn="1" w:lastColumn="0" w:noHBand="0" w:noVBand="1"/>
      </w:tblPr>
      <w:tblGrid>
        <w:gridCol w:w="8296"/>
      </w:tblGrid>
      <w:tr w:rsidR="00015EBF" w:rsidTr="00015EBF">
        <w:tc>
          <w:tcPr>
            <w:tcW w:w="8296" w:type="dxa"/>
          </w:tcPr>
          <w:p w:rsidR="00015EBF" w:rsidRDefault="00015EBF" w:rsidP="00B20924">
            <w:r w:rsidRPr="00015EBF">
              <w:t>for((i=1;i&lt;=6;i++)); do /usr/local/redis/bin/redis-cli -c -h 192.168.10.44 -p 703$i -a 123456 shutdown; done</w:t>
            </w:r>
          </w:p>
        </w:tc>
      </w:tr>
    </w:tbl>
    <w:p w:rsidR="00015EBF" w:rsidRDefault="00015EBF" w:rsidP="00B20924"/>
    <w:p w:rsidR="00E84E4E" w:rsidRPr="00E84E4E" w:rsidRDefault="00E84E4E" w:rsidP="00E84E4E">
      <w:pPr>
        <w:pStyle w:val="3"/>
      </w:pPr>
      <w:r w:rsidRPr="00E84E4E">
        <w:rPr>
          <w:rStyle w:val="a8"/>
          <w:rFonts w:hint="eastAsia"/>
          <w:b/>
          <w:bCs/>
        </w:rPr>
        <w:t>创建并启动集群</w:t>
      </w:r>
    </w:p>
    <w:p w:rsidR="00200AAD" w:rsidRPr="00AC7594" w:rsidRDefault="00595A14" w:rsidP="00B20924">
      <w:pPr>
        <w:rPr>
          <w:rFonts w:asciiTheme="minorEastAsia" w:hAnsiTheme="minorEastAsia"/>
        </w:rPr>
      </w:pPr>
      <w:r w:rsidRPr="00EB509A">
        <w:rPr>
          <w:rFonts w:asciiTheme="minorEastAsia" w:hAnsiTheme="minorEastAsia" w:hint="eastAsia"/>
        </w:rPr>
        <w:t>进入redis安装目录的bin目录下</w:t>
      </w:r>
    </w:p>
    <w:tbl>
      <w:tblPr>
        <w:tblStyle w:val="a6"/>
        <w:tblW w:w="0" w:type="auto"/>
        <w:tblLook w:val="04A0" w:firstRow="1" w:lastRow="0" w:firstColumn="1" w:lastColumn="0" w:noHBand="0" w:noVBand="1"/>
      </w:tblPr>
      <w:tblGrid>
        <w:gridCol w:w="8296"/>
      </w:tblGrid>
      <w:tr w:rsidR="00244E74" w:rsidTr="00E40FFC">
        <w:tc>
          <w:tcPr>
            <w:tcW w:w="8296" w:type="dxa"/>
          </w:tcPr>
          <w:p w:rsidR="00244E74" w:rsidRDefault="00393A5E" w:rsidP="00244E74">
            <w:r w:rsidRPr="00393A5E">
              <w:t>/usr/local/redis/bin/</w:t>
            </w:r>
            <w:r>
              <w:t>r</w:t>
            </w:r>
            <w:r w:rsidR="00244E74" w:rsidRPr="00B8687F">
              <w:t xml:space="preserve">edis-trib.rb create --replicas 1 192.168.10.44:7031 192.168.10.44:7032 192.168.10.44:7033 192.168.10.44:7034 192.168.10.44:7035 192.168.10.44:7036 </w:t>
            </w:r>
          </w:p>
        </w:tc>
      </w:tr>
    </w:tbl>
    <w:p w:rsidR="001576FC" w:rsidRPr="001576FC" w:rsidRDefault="001576FC" w:rsidP="001576FC">
      <w:r w:rsidRPr="001576FC">
        <w:rPr>
          <w:rFonts w:hint="eastAsia"/>
        </w:rPr>
        <w:t>命令的意义如下：</w:t>
      </w:r>
    </w:p>
    <w:p w:rsidR="001576FC" w:rsidRPr="001576FC" w:rsidRDefault="001576FC" w:rsidP="00B20924">
      <w:r w:rsidRPr="001576FC">
        <w:rPr>
          <w:rFonts w:hint="eastAsia"/>
        </w:rPr>
        <w:t>给定</w:t>
      </w:r>
      <w:r w:rsidRPr="001576FC">
        <w:rPr>
          <w:rFonts w:hint="eastAsia"/>
        </w:rPr>
        <w:t xml:space="preserve"> redis-trib.rb </w:t>
      </w:r>
      <w:r w:rsidRPr="001576FC">
        <w:rPr>
          <w:rFonts w:hint="eastAsia"/>
        </w:rPr>
        <w:t>程序的命令是</w:t>
      </w:r>
      <w:r w:rsidRPr="001576FC">
        <w:rPr>
          <w:rFonts w:hint="eastAsia"/>
        </w:rPr>
        <w:t xml:space="preserve"> create</w:t>
      </w:r>
      <w:r w:rsidRPr="001576FC">
        <w:rPr>
          <w:rFonts w:hint="eastAsia"/>
        </w:rPr>
        <w:t>，表示创建一个新的集群。选项</w:t>
      </w:r>
      <w:r w:rsidRPr="001576FC">
        <w:rPr>
          <w:rFonts w:hint="eastAsia"/>
        </w:rPr>
        <w:t xml:space="preserve"> --replicas 1 </w:t>
      </w:r>
      <w:r w:rsidRPr="001576FC">
        <w:rPr>
          <w:rFonts w:hint="eastAsia"/>
        </w:rPr>
        <w:t>表示为集群中的每个主节点创建一个从节点。之后跟着的其他参数则是实例的地址列表，</w:t>
      </w:r>
      <w:r w:rsidRPr="001576FC">
        <w:rPr>
          <w:rFonts w:hint="eastAsia"/>
        </w:rPr>
        <w:t xml:space="preserve"> </w:t>
      </w:r>
      <w:r w:rsidRPr="001576FC">
        <w:rPr>
          <w:rFonts w:hint="eastAsia"/>
        </w:rPr>
        <w:t>指定使用这些地址所指示的实例来创建新集群。</w:t>
      </w:r>
    </w:p>
    <w:p w:rsidR="00200AAD" w:rsidRPr="00407AD0" w:rsidRDefault="00DF5157" w:rsidP="00B20924">
      <w:r>
        <w:drawing>
          <wp:inline distT="0" distB="0" distL="0" distR="0" wp14:anchorId="16CB85C8" wp14:editId="37D8DB4B">
            <wp:extent cx="5274310" cy="236601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6010"/>
                    </a:xfrm>
                    <a:prstGeom prst="rect">
                      <a:avLst/>
                    </a:prstGeom>
                  </pic:spPr>
                </pic:pic>
              </a:graphicData>
            </a:graphic>
          </wp:inline>
        </w:drawing>
      </w:r>
    </w:p>
    <w:p w:rsidR="00200AAD" w:rsidRPr="00A61CAB" w:rsidRDefault="00271727" w:rsidP="00B20924">
      <w:r>
        <w:lastRenderedPageBreak/>
        <w:drawing>
          <wp:inline distT="0" distB="0" distL="0" distR="0" wp14:anchorId="2D896385" wp14:editId="1569368E">
            <wp:extent cx="5274310" cy="44018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401820"/>
                    </a:xfrm>
                    <a:prstGeom prst="rect">
                      <a:avLst/>
                    </a:prstGeom>
                  </pic:spPr>
                </pic:pic>
              </a:graphicData>
            </a:graphic>
          </wp:inline>
        </w:drawing>
      </w:r>
    </w:p>
    <w:p w:rsidR="00200AAD" w:rsidRDefault="00271727" w:rsidP="00B20924">
      <w:r w:rsidRPr="00271727">
        <w:rPr>
          <w:rFonts w:hint="eastAsia"/>
        </w:rPr>
        <w:t>“</w:t>
      </w:r>
      <w:r w:rsidRPr="00271727">
        <w:rPr>
          <w:rFonts w:hint="eastAsia"/>
        </w:rPr>
        <w:t>All 16384 slots covered.</w:t>
      </w:r>
      <w:r w:rsidRPr="00271727">
        <w:rPr>
          <w:rFonts w:hint="eastAsia"/>
        </w:rPr>
        <w:t>”表示集群中的</w:t>
      </w:r>
      <w:r w:rsidRPr="00271727">
        <w:rPr>
          <w:rFonts w:hint="eastAsia"/>
        </w:rPr>
        <w:t xml:space="preserve"> 16384 </w:t>
      </w:r>
      <w:r w:rsidRPr="00271727">
        <w:rPr>
          <w:rFonts w:hint="eastAsia"/>
        </w:rPr>
        <w:t>个槽都有至少一个主节点在处理，</w:t>
      </w:r>
      <w:r w:rsidRPr="00271727">
        <w:rPr>
          <w:rFonts w:hint="eastAsia"/>
        </w:rPr>
        <w:t xml:space="preserve"> </w:t>
      </w:r>
      <w:r w:rsidRPr="00271727">
        <w:rPr>
          <w:rFonts w:hint="eastAsia"/>
        </w:rPr>
        <w:t>集群运作正常。从打印出来的信息也可以看出，</w:t>
      </w:r>
      <w:r w:rsidRPr="00271727">
        <w:rPr>
          <w:rFonts w:hint="eastAsia"/>
        </w:rPr>
        <w:t>7031</w:t>
      </w:r>
      <w:r w:rsidRPr="00271727">
        <w:rPr>
          <w:rFonts w:hint="eastAsia"/>
        </w:rPr>
        <w:t>，</w:t>
      </w:r>
      <w:r w:rsidRPr="00271727">
        <w:rPr>
          <w:rFonts w:hint="eastAsia"/>
        </w:rPr>
        <w:t>7032</w:t>
      </w:r>
      <w:r w:rsidRPr="00271727">
        <w:rPr>
          <w:rFonts w:hint="eastAsia"/>
        </w:rPr>
        <w:t>，</w:t>
      </w:r>
      <w:r w:rsidRPr="00271727">
        <w:rPr>
          <w:rFonts w:hint="eastAsia"/>
        </w:rPr>
        <w:t>7033</w:t>
      </w:r>
      <w:r w:rsidRPr="00271727">
        <w:rPr>
          <w:rFonts w:hint="eastAsia"/>
        </w:rPr>
        <w:t>是主节点，其它三个是从节点。</w:t>
      </w:r>
    </w:p>
    <w:p w:rsidR="00C7598A" w:rsidRPr="00C7598A" w:rsidRDefault="00C7598A" w:rsidP="00C7598A">
      <w:pPr>
        <w:pStyle w:val="3"/>
      </w:pPr>
      <w:r w:rsidRPr="00C7598A">
        <w:rPr>
          <w:rStyle w:val="a8"/>
          <w:rFonts w:hint="eastAsia"/>
          <w:b/>
          <w:bCs/>
        </w:rPr>
        <w:t>客户端连接集群</w:t>
      </w:r>
    </w:p>
    <w:p w:rsidR="00D76C6D" w:rsidRDefault="00C7598A" w:rsidP="00B20924">
      <w:r w:rsidRPr="00C7598A">
        <w:rPr>
          <w:rFonts w:hint="eastAsia"/>
        </w:rPr>
        <w:t>集群启动成功后，我们就可以用任意一个客户端连接集群了，如下</w:t>
      </w:r>
    </w:p>
    <w:tbl>
      <w:tblPr>
        <w:tblStyle w:val="a6"/>
        <w:tblW w:w="0" w:type="auto"/>
        <w:tblLook w:val="04A0" w:firstRow="1" w:lastRow="0" w:firstColumn="1" w:lastColumn="0" w:noHBand="0" w:noVBand="1"/>
      </w:tblPr>
      <w:tblGrid>
        <w:gridCol w:w="8296"/>
      </w:tblGrid>
      <w:tr w:rsidR="00105DAD" w:rsidTr="00105DAD">
        <w:tc>
          <w:tcPr>
            <w:tcW w:w="8296" w:type="dxa"/>
          </w:tcPr>
          <w:p w:rsidR="00105DAD" w:rsidRPr="00105DAD" w:rsidRDefault="00105DAD" w:rsidP="00B20924">
            <w:r w:rsidRPr="00105DAD">
              <w:t>/usr/local/redis/bin/redis-cli -c  -h 192.168.10.44 -p 7031</w:t>
            </w:r>
          </w:p>
        </w:tc>
      </w:tr>
    </w:tbl>
    <w:p w:rsidR="00D76C6D" w:rsidRDefault="00D76C6D" w:rsidP="00B20924">
      <w:r>
        <w:t>注意在客户端连接时一定要加参数</w:t>
      </w:r>
      <w:r>
        <w:t>c</w:t>
      </w:r>
      <w:r>
        <w:t>否则会报如下错误</w:t>
      </w:r>
    </w:p>
    <w:p w:rsidR="00D76C6D" w:rsidRDefault="00D76C6D" w:rsidP="00B20924">
      <w:r w:rsidRPr="00D76C6D">
        <w:t>(error) MOVED 12360</w:t>
      </w:r>
    </w:p>
    <w:p w:rsidR="008965A2" w:rsidRPr="00D76C6D" w:rsidRDefault="008965A2" w:rsidP="00B20924">
      <w:r>
        <w:t>可以查看</w:t>
      </w:r>
      <w:r>
        <w:t xml:space="preserve">redis-cli </w:t>
      </w:r>
      <w:r w:rsidR="006C6587">
        <w:t>--</w:t>
      </w:r>
      <w:r>
        <w:t xml:space="preserve">help </w:t>
      </w:r>
      <w:r>
        <w:t>会发现</w:t>
      </w:r>
      <w:r>
        <w:rPr>
          <w:rFonts w:hint="eastAsia"/>
        </w:rPr>
        <w:t>-</w:t>
      </w:r>
      <w:r>
        <w:t>c</w:t>
      </w:r>
      <w:r>
        <w:t>参数是集群模式启动的意思</w:t>
      </w:r>
    </w:p>
    <w:p w:rsidR="00200AAD" w:rsidRDefault="00510B4C" w:rsidP="00B20924">
      <w:r>
        <w:lastRenderedPageBreak/>
        <w:drawing>
          <wp:inline distT="0" distB="0" distL="0" distR="0" wp14:anchorId="20C144F5" wp14:editId="30BBBE0D">
            <wp:extent cx="5274310" cy="162877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28775"/>
                    </a:xfrm>
                    <a:prstGeom prst="rect">
                      <a:avLst/>
                    </a:prstGeom>
                  </pic:spPr>
                </pic:pic>
              </a:graphicData>
            </a:graphic>
          </wp:inline>
        </w:drawing>
      </w:r>
    </w:p>
    <w:p w:rsidR="00C7598A" w:rsidRPr="00C7598A" w:rsidRDefault="00C7598A" w:rsidP="00C7598A">
      <w:pPr>
        <w:pStyle w:val="3"/>
      </w:pPr>
      <w:r w:rsidRPr="00C7598A">
        <w:rPr>
          <w:rStyle w:val="a8"/>
          <w:rFonts w:hint="eastAsia"/>
          <w:b/>
          <w:bCs/>
        </w:rPr>
        <w:t>集群关闭</w:t>
      </w:r>
    </w:p>
    <w:p w:rsidR="00200AAD" w:rsidRPr="00B20924" w:rsidRDefault="007F13C7" w:rsidP="00B20924">
      <w:r w:rsidRPr="007F13C7">
        <w:rPr>
          <w:rFonts w:hint="eastAsia"/>
        </w:rPr>
        <w:t>关闭集群需要逐个关闭</w:t>
      </w:r>
    </w:p>
    <w:tbl>
      <w:tblPr>
        <w:tblStyle w:val="a6"/>
        <w:tblW w:w="0" w:type="auto"/>
        <w:tblLook w:val="04A0" w:firstRow="1" w:lastRow="0" w:firstColumn="1" w:lastColumn="0" w:noHBand="0" w:noVBand="1"/>
      </w:tblPr>
      <w:tblGrid>
        <w:gridCol w:w="8296"/>
      </w:tblGrid>
      <w:tr w:rsidR="00744FE9" w:rsidTr="00744FE9">
        <w:tc>
          <w:tcPr>
            <w:tcW w:w="8296" w:type="dxa"/>
          </w:tcPr>
          <w:p w:rsidR="00744FE9" w:rsidRPr="00957E9C" w:rsidRDefault="00744FE9" w:rsidP="00951D9D">
            <w:r w:rsidRPr="00015EBF">
              <w:t>for((i=1;i&lt;=6;i++)); do /usr/local/redis/bin/redis-cli -c -h 192.168.10.44 -p 703$i -a 123456 shutdown; done</w:t>
            </w:r>
          </w:p>
        </w:tc>
      </w:tr>
    </w:tbl>
    <w:p w:rsidR="00036DDF" w:rsidRDefault="00957E9C" w:rsidP="00951D9D">
      <w:pPr>
        <w:rPr>
          <w:rFonts w:asciiTheme="minorEastAsia" w:hAnsiTheme="minorEastAsia"/>
        </w:rPr>
      </w:pPr>
      <w:r w:rsidRPr="00957E9C">
        <w:rPr>
          <w:rFonts w:asciiTheme="minorEastAsia" w:hAnsiTheme="minorEastAsia" w:hint="eastAsia"/>
        </w:rPr>
        <w:t>如果重新启动集群报以下错误</w:t>
      </w:r>
    </w:p>
    <w:p w:rsidR="00E2342E" w:rsidRDefault="00E2342E" w:rsidP="00951D9D">
      <w:pPr>
        <w:rPr>
          <w:rFonts w:asciiTheme="minorEastAsia" w:hAnsiTheme="minorEastAsia"/>
        </w:rPr>
      </w:pPr>
      <w:r>
        <w:drawing>
          <wp:inline distT="0" distB="0" distL="0" distR="0" wp14:anchorId="2A23FC0F" wp14:editId="532435D3">
            <wp:extent cx="5274310" cy="12560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56030"/>
                    </a:xfrm>
                    <a:prstGeom prst="rect">
                      <a:avLst/>
                    </a:prstGeom>
                  </pic:spPr>
                </pic:pic>
              </a:graphicData>
            </a:graphic>
          </wp:inline>
        </w:drawing>
      </w:r>
    </w:p>
    <w:p w:rsidR="00942EDE" w:rsidRDefault="00942EDE" w:rsidP="00951D9D">
      <w:pPr>
        <w:rPr>
          <w:rFonts w:asciiTheme="minorEastAsia" w:hAnsiTheme="minorEastAsia"/>
        </w:rPr>
      </w:pPr>
      <w:r>
        <w:rPr>
          <w:rFonts w:asciiTheme="minorEastAsia" w:hAnsiTheme="minorEastAsia"/>
        </w:rPr>
        <w:t>因为已经创建过集群了</w:t>
      </w:r>
      <w:r>
        <w:rPr>
          <w:rFonts w:asciiTheme="minorEastAsia" w:hAnsiTheme="minorEastAsia" w:hint="eastAsia"/>
        </w:rPr>
        <w:t>,</w:t>
      </w:r>
      <w:r>
        <w:rPr>
          <w:rFonts w:asciiTheme="minorEastAsia" w:hAnsiTheme="minorEastAsia"/>
        </w:rPr>
        <w:t>所以再次启动集群会报错</w:t>
      </w:r>
    </w:p>
    <w:p w:rsidR="00036DDF" w:rsidRDefault="00853E56" w:rsidP="00951D9D">
      <w:pPr>
        <w:rPr>
          <w:rFonts w:asciiTheme="minorEastAsia" w:hAnsiTheme="minorEastAsia"/>
        </w:rPr>
      </w:pPr>
      <w:r w:rsidRPr="00853E56">
        <w:rPr>
          <w:rFonts w:asciiTheme="minorEastAsia" w:hAnsiTheme="minorEastAsia" w:hint="eastAsia"/>
        </w:rPr>
        <w:t>需要清除杀掉redis实例，然后删除每个节点下的临时数据文件appendonly.aof，dump.rdb，nodes-703x.conf，然后再重新启动redis实例即可启动集群。</w:t>
      </w:r>
    </w:p>
    <w:tbl>
      <w:tblPr>
        <w:tblStyle w:val="a6"/>
        <w:tblW w:w="0" w:type="auto"/>
        <w:tblLook w:val="04A0" w:firstRow="1" w:lastRow="0" w:firstColumn="1" w:lastColumn="0" w:noHBand="0" w:noVBand="1"/>
      </w:tblPr>
      <w:tblGrid>
        <w:gridCol w:w="8296"/>
      </w:tblGrid>
      <w:tr w:rsidR="0078333B" w:rsidTr="0078333B">
        <w:tc>
          <w:tcPr>
            <w:tcW w:w="8296" w:type="dxa"/>
          </w:tcPr>
          <w:p w:rsidR="0078333B" w:rsidRDefault="0078333B" w:rsidP="00951D9D">
            <w:pPr>
              <w:rPr>
                <w:rFonts w:asciiTheme="minorEastAsia" w:hAnsiTheme="minorEastAsia"/>
              </w:rPr>
            </w:pPr>
            <w:r w:rsidRPr="0078333B">
              <w:rPr>
                <w:rFonts w:asciiTheme="minorEastAsia" w:hAnsiTheme="minorEastAsia" w:hint="eastAsia"/>
              </w:rPr>
              <w:t>for((i=1;i&lt;=6;i++)); do cd 703$i; rm -rf appendonly.aof; rm -rf dump.rdb; rm -rf nodes-703$i.conf; cd ..; done</w:t>
            </w:r>
          </w:p>
        </w:tc>
      </w:tr>
    </w:tbl>
    <w:p w:rsidR="00303422" w:rsidRPr="00303422" w:rsidRDefault="00303422" w:rsidP="00303422">
      <w:pPr>
        <w:pStyle w:val="3"/>
      </w:pPr>
      <w:r w:rsidRPr="00303422">
        <w:rPr>
          <w:rStyle w:val="a8"/>
          <w:rFonts w:hint="eastAsia"/>
          <w:b/>
          <w:bCs/>
        </w:rPr>
        <w:lastRenderedPageBreak/>
        <w:t>集群测试</w:t>
      </w:r>
    </w:p>
    <w:p w:rsidR="000719F5" w:rsidRDefault="008F0967" w:rsidP="00951D9D">
      <w:pPr>
        <w:rPr>
          <w:rFonts w:asciiTheme="minorEastAsia" w:hAnsiTheme="minorEastAsia"/>
        </w:rPr>
      </w:pPr>
      <w:r>
        <w:drawing>
          <wp:inline distT="0" distB="0" distL="0" distR="0" wp14:anchorId="5156A06E" wp14:editId="27669511">
            <wp:extent cx="5274310" cy="24650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65070"/>
                    </a:xfrm>
                    <a:prstGeom prst="rect">
                      <a:avLst/>
                    </a:prstGeom>
                  </pic:spPr>
                </pic:pic>
              </a:graphicData>
            </a:graphic>
          </wp:inline>
        </w:drawing>
      </w:r>
    </w:p>
    <w:p w:rsidR="00303422" w:rsidRPr="00E95F60" w:rsidRDefault="00CE2A93" w:rsidP="00951D9D">
      <w:pPr>
        <w:rPr>
          <w:rFonts w:asciiTheme="minorEastAsia" w:hAnsiTheme="minorEastAsia"/>
        </w:rPr>
      </w:pPr>
      <w:r w:rsidRPr="00CE2A93">
        <w:rPr>
          <w:rFonts w:asciiTheme="minorEastAsia" w:hAnsiTheme="minorEastAsia" w:hint="eastAsia"/>
        </w:rPr>
        <w:t>通过</w:t>
      </w:r>
      <w:r w:rsidRPr="00CE2A93">
        <w:rPr>
          <w:rFonts w:asciiTheme="minorEastAsia" w:hAnsiTheme="minorEastAsia"/>
        </w:rPr>
        <w:t>设置key和获取key可以发现</w:t>
      </w:r>
      <w:r w:rsidR="00862A0D" w:rsidRPr="00862A0D">
        <w:rPr>
          <w:rFonts w:asciiTheme="minorEastAsia" w:hAnsiTheme="minorEastAsia" w:hint="eastAsia"/>
        </w:rPr>
        <w:t>客户端连接加-c选项的时候，存储和提取key的时候不断在703</w:t>
      </w:r>
      <w:r w:rsidR="0039388D">
        <w:rPr>
          <w:rFonts w:asciiTheme="minorEastAsia" w:hAnsiTheme="minorEastAsia"/>
        </w:rPr>
        <w:t>3</w:t>
      </w:r>
      <w:r w:rsidR="00862A0D" w:rsidRPr="00862A0D">
        <w:rPr>
          <w:rFonts w:asciiTheme="minorEastAsia" w:hAnsiTheme="minorEastAsia" w:hint="eastAsia"/>
        </w:rPr>
        <w:t>和7032之间跳转，这个称为客户端重定向。之所以发生客户端重定向，是因为Redis Cluster中的每个Master节点都会负责一部分的槽(slot)，存取的时候都会进行键值空间计算定位key映射在哪个槽(slot)上，如果映射的槽(slot)正好是当前Master节点负责则直接存取，否则就跳转到其他Master节点负的槽(slot)中存取，这个过程对客户端是透明的。</w:t>
      </w:r>
    </w:p>
    <w:p w:rsidR="000C0045" w:rsidRPr="000C0045" w:rsidRDefault="000C0045" w:rsidP="000C0045">
      <w:pPr>
        <w:pStyle w:val="2"/>
      </w:pPr>
      <w:r w:rsidRPr="000C0045">
        <w:rPr>
          <w:rStyle w:val="a8"/>
          <w:rFonts w:hint="eastAsia"/>
          <w:b/>
          <w:bCs/>
        </w:rPr>
        <w:t>Redis</w:t>
      </w:r>
      <w:r w:rsidRPr="000C0045">
        <w:rPr>
          <w:rStyle w:val="a8"/>
          <w:rFonts w:hint="eastAsia"/>
          <w:b/>
          <w:bCs/>
        </w:rPr>
        <w:t>集群分区原理</w:t>
      </w:r>
    </w:p>
    <w:p w:rsidR="007B642D" w:rsidRPr="00747857" w:rsidRDefault="007B642D" w:rsidP="00747857">
      <w:pPr>
        <w:pStyle w:val="3"/>
      </w:pPr>
      <w:r w:rsidRPr="00747857">
        <w:rPr>
          <w:rStyle w:val="a8"/>
          <w:rFonts w:hint="eastAsia"/>
          <w:b/>
          <w:bCs/>
        </w:rPr>
        <w:t>槽</w:t>
      </w:r>
      <w:r w:rsidRPr="00747857">
        <w:rPr>
          <w:rStyle w:val="a8"/>
          <w:b/>
          <w:bCs/>
        </w:rPr>
        <w:t>(slot)</w:t>
      </w:r>
      <w:r w:rsidRPr="00747857">
        <w:rPr>
          <w:rStyle w:val="a8"/>
          <w:b/>
          <w:bCs/>
        </w:rPr>
        <w:t>的基本概念</w:t>
      </w:r>
    </w:p>
    <w:p w:rsidR="00AE039C" w:rsidRPr="00AE039C" w:rsidRDefault="00AE039C" w:rsidP="00AE039C">
      <w:pPr>
        <w:widowControl/>
        <w:shd w:val="clear" w:color="auto" w:fill="FFFFFF"/>
        <w:jc w:val="left"/>
        <w:rPr>
          <w:rFonts w:ascii="Tahoma" w:eastAsia="宋体" w:hAnsi="Tahoma" w:cs="Tahoma"/>
          <w:noProof w:val="0"/>
          <w:color w:val="444444"/>
          <w:kern w:val="0"/>
          <w:sz w:val="20"/>
          <w:szCs w:val="20"/>
        </w:rPr>
      </w:pPr>
      <w:r w:rsidRPr="00AE039C">
        <w:rPr>
          <w:rFonts w:ascii="微软雅黑" w:eastAsia="微软雅黑" w:hAnsi="微软雅黑" w:cs="Tahoma" w:hint="eastAsia"/>
          <w:noProof w:val="0"/>
          <w:color w:val="000000"/>
          <w:kern w:val="0"/>
          <w:sz w:val="21"/>
          <w:szCs w:val="21"/>
        </w:rPr>
        <w:t>从上面集群的简单操作中，我们已经知道redis存取key的时候，都要定位相应的槽(slot)。</w:t>
      </w:r>
    </w:p>
    <w:p w:rsidR="00AE039C" w:rsidRPr="00AE039C" w:rsidRDefault="00AE039C" w:rsidP="00AE039C">
      <w:pPr>
        <w:widowControl/>
        <w:shd w:val="clear" w:color="auto" w:fill="FFFFFF"/>
        <w:jc w:val="left"/>
        <w:rPr>
          <w:rFonts w:ascii="Tahoma" w:eastAsia="宋体" w:hAnsi="Tahoma" w:cs="Tahoma"/>
          <w:noProof w:val="0"/>
          <w:color w:val="444444"/>
          <w:kern w:val="0"/>
          <w:sz w:val="20"/>
          <w:szCs w:val="20"/>
        </w:rPr>
      </w:pPr>
      <w:r w:rsidRPr="00AE039C">
        <w:rPr>
          <w:rFonts w:ascii="微软雅黑" w:eastAsia="微软雅黑" w:hAnsi="微软雅黑" w:cs="Tahoma" w:hint="eastAsia"/>
          <w:noProof w:val="0"/>
          <w:color w:val="FF0000"/>
          <w:kern w:val="0"/>
          <w:sz w:val="21"/>
          <w:szCs w:val="21"/>
        </w:rPr>
        <w:t>Redis 集群键分布算法使用数据分片（sharding）而非一致性哈希（consistency hashing）</w:t>
      </w:r>
      <w:r w:rsidRPr="00AE039C">
        <w:rPr>
          <w:rFonts w:ascii="微软雅黑" w:eastAsia="微软雅黑" w:hAnsi="微软雅黑" w:cs="Tahoma" w:hint="eastAsia"/>
          <w:noProof w:val="0"/>
          <w:color w:val="000000"/>
          <w:kern w:val="0"/>
          <w:sz w:val="21"/>
          <w:szCs w:val="21"/>
        </w:rPr>
        <w:t>来实现： </w:t>
      </w:r>
      <w:r w:rsidRPr="00AE039C">
        <w:rPr>
          <w:rFonts w:ascii="微软雅黑" w:eastAsia="微软雅黑" w:hAnsi="微软雅黑" w:cs="Tahoma" w:hint="eastAsia"/>
          <w:noProof w:val="0"/>
          <w:color w:val="FF0000"/>
          <w:kern w:val="0"/>
          <w:sz w:val="21"/>
          <w:szCs w:val="21"/>
        </w:rPr>
        <w:t>一个 Redis 集群包含 16384 个哈希槽（hash slot）</w:t>
      </w:r>
      <w:r w:rsidRPr="00AE039C">
        <w:rPr>
          <w:rFonts w:ascii="微软雅黑" w:eastAsia="微软雅黑" w:hAnsi="微软雅黑" w:cs="Tahoma" w:hint="eastAsia"/>
          <w:noProof w:val="0"/>
          <w:color w:val="000000"/>
          <w:kern w:val="0"/>
          <w:sz w:val="21"/>
          <w:szCs w:val="21"/>
        </w:rPr>
        <w:t>， 它们的编号</w:t>
      </w:r>
      <w:r w:rsidRPr="00AE039C">
        <w:rPr>
          <w:rFonts w:ascii="微软雅黑" w:eastAsia="微软雅黑" w:hAnsi="微软雅黑" w:cs="Tahoma" w:hint="eastAsia"/>
          <w:noProof w:val="0"/>
          <w:color w:val="000000"/>
          <w:kern w:val="0"/>
          <w:sz w:val="21"/>
          <w:szCs w:val="21"/>
        </w:rPr>
        <w:lastRenderedPageBreak/>
        <w:t>为0、1、2、3……16382、16383，这个槽是一个逻辑意义上的槽，实际上并不存在。redis中的每个key都属于这 16384 个哈希槽的其中一个，存取key时都要进行key-&gt;slot的映射计算。</w:t>
      </w:r>
    </w:p>
    <w:p w:rsidR="00AE039C" w:rsidRDefault="00AE039C" w:rsidP="00AE039C">
      <w:pPr>
        <w:widowControl/>
        <w:shd w:val="clear" w:color="auto" w:fill="FFFFFF"/>
        <w:jc w:val="left"/>
        <w:rPr>
          <w:rFonts w:ascii="微软雅黑" w:eastAsia="微软雅黑" w:hAnsi="微软雅黑" w:cs="Tahoma"/>
          <w:noProof w:val="0"/>
          <w:color w:val="000000"/>
          <w:kern w:val="0"/>
          <w:sz w:val="21"/>
          <w:szCs w:val="21"/>
        </w:rPr>
      </w:pPr>
      <w:r w:rsidRPr="00AE039C">
        <w:rPr>
          <w:rFonts w:ascii="微软雅黑" w:eastAsia="微软雅黑" w:hAnsi="微软雅黑" w:cs="Tahoma" w:hint="eastAsia"/>
          <w:noProof w:val="0"/>
          <w:color w:val="000000"/>
          <w:kern w:val="0"/>
          <w:sz w:val="21"/>
          <w:szCs w:val="21"/>
        </w:rPr>
        <w:t>下面我们来看看启动集群时候打印的信息:</w:t>
      </w:r>
    </w:p>
    <w:p w:rsidR="004C65F9" w:rsidRPr="00AE039C" w:rsidRDefault="004C65F9" w:rsidP="00AE039C">
      <w:pPr>
        <w:widowControl/>
        <w:shd w:val="clear" w:color="auto" w:fill="FFFFFF"/>
        <w:jc w:val="left"/>
        <w:rPr>
          <w:rFonts w:ascii="Tahoma" w:eastAsia="宋体" w:hAnsi="Tahoma" w:cs="Tahoma"/>
          <w:noProof w:val="0"/>
          <w:color w:val="444444"/>
          <w:kern w:val="0"/>
          <w:sz w:val="20"/>
          <w:szCs w:val="20"/>
        </w:rPr>
      </w:pPr>
      <w:r>
        <w:drawing>
          <wp:inline distT="0" distB="0" distL="0" distR="0" wp14:anchorId="4AFB2D6F" wp14:editId="210ACA27">
            <wp:extent cx="5274310" cy="236601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66010"/>
                    </a:xfrm>
                    <a:prstGeom prst="rect">
                      <a:avLst/>
                    </a:prstGeom>
                  </pic:spPr>
                </pic:pic>
              </a:graphicData>
            </a:graphic>
          </wp:inline>
        </w:drawing>
      </w:r>
    </w:p>
    <w:p w:rsidR="00E95F60" w:rsidRPr="00AE039C" w:rsidRDefault="004C65F9" w:rsidP="00951D9D">
      <w:pPr>
        <w:rPr>
          <w:rFonts w:asciiTheme="minorEastAsia" w:hAnsiTheme="minorEastAsia"/>
        </w:rPr>
      </w:pPr>
      <w:r>
        <w:drawing>
          <wp:inline distT="0" distB="0" distL="0" distR="0" wp14:anchorId="69B15D02" wp14:editId="5449FFD3">
            <wp:extent cx="5274310" cy="44018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401820"/>
                    </a:xfrm>
                    <a:prstGeom prst="rect">
                      <a:avLst/>
                    </a:prstGeom>
                  </pic:spPr>
                </pic:pic>
              </a:graphicData>
            </a:graphic>
          </wp:inline>
        </w:drawing>
      </w:r>
    </w:p>
    <w:p w:rsidR="00216ED4" w:rsidRDefault="00216ED4" w:rsidP="00216ED4">
      <w:pPr>
        <w:shd w:val="clear" w:color="auto" w:fill="FFFFFF"/>
        <w:rPr>
          <w:rFonts w:ascii="Tahoma" w:hAnsi="Tahoma" w:cs="Tahoma"/>
          <w:noProof w:val="0"/>
          <w:color w:val="444444"/>
          <w:sz w:val="20"/>
          <w:szCs w:val="20"/>
        </w:rPr>
      </w:pPr>
      <w:r>
        <w:rPr>
          <w:rFonts w:ascii="微软雅黑" w:eastAsia="微软雅黑" w:hAnsi="微软雅黑" w:cs="Tahoma" w:hint="eastAsia"/>
          <w:color w:val="000000"/>
          <w:sz w:val="21"/>
          <w:szCs w:val="21"/>
        </w:rPr>
        <w:t>从上面信息可以看出，创建集群的时候，</w:t>
      </w:r>
      <w:r>
        <w:rPr>
          <w:rFonts w:ascii="微软雅黑" w:eastAsia="微软雅黑" w:hAnsi="微软雅黑" w:cs="Tahoma" w:hint="eastAsia"/>
          <w:color w:val="FF0000"/>
          <w:sz w:val="21"/>
          <w:szCs w:val="21"/>
        </w:rPr>
        <w:t>哈希槽被分配到了三个主节点上，从节点是没有哈</w:t>
      </w:r>
      <w:r>
        <w:rPr>
          <w:rFonts w:ascii="微软雅黑" w:eastAsia="微软雅黑" w:hAnsi="微软雅黑" w:cs="Tahoma" w:hint="eastAsia"/>
          <w:color w:val="FF0000"/>
          <w:sz w:val="21"/>
          <w:szCs w:val="21"/>
        </w:rPr>
        <w:lastRenderedPageBreak/>
        <w:t>希槽的</w:t>
      </w:r>
      <w:r>
        <w:rPr>
          <w:rFonts w:ascii="微软雅黑" w:eastAsia="微软雅黑" w:hAnsi="微软雅黑" w:cs="Tahoma" w:hint="eastAsia"/>
          <w:color w:val="000000"/>
          <w:sz w:val="21"/>
          <w:szCs w:val="21"/>
        </w:rPr>
        <w:t>。7031负责编号为0-5460 共5461个 slots，7032负责编号为 5461-10922共5462 个 slots，7033负责编号为10923-16383 共5461个 slots。</w:t>
      </w:r>
    </w:p>
    <w:p w:rsidR="00216ED4" w:rsidRPr="00A82EC2" w:rsidRDefault="00216ED4" w:rsidP="00A82EC2">
      <w:pPr>
        <w:pStyle w:val="3"/>
      </w:pPr>
      <w:r w:rsidRPr="00A82EC2">
        <w:rPr>
          <w:rStyle w:val="a8"/>
          <w:rFonts w:hint="eastAsia"/>
          <w:b/>
          <w:bCs/>
        </w:rPr>
        <w:t>键</w:t>
      </w:r>
      <w:r w:rsidRPr="00A82EC2">
        <w:rPr>
          <w:rStyle w:val="a8"/>
          <w:b/>
          <w:bCs/>
        </w:rPr>
        <w:t>-</w:t>
      </w:r>
      <w:r w:rsidRPr="00A82EC2">
        <w:rPr>
          <w:rStyle w:val="a8"/>
          <w:b/>
          <w:bCs/>
        </w:rPr>
        <w:t>槽映射算法</w:t>
      </w:r>
    </w:p>
    <w:p w:rsidR="00200AAD" w:rsidRDefault="00B751D3" w:rsidP="00951D9D">
      <w:pPr>
        <w:rPr>
          <w:rFonts w:asciiTheme="minorEastAsia" w:hAnsiTheme="minorEastAsia"/>
        </w:rPr>
      </w:pPr>
      <w:r w:rsidRPr="00B751D3">
        <w:rPr>
          <w:rFonts w:asciiTheme="minorEastAsia" w:hAnsiTheme="minorEastAsia" w:hint="eastAsia"/>
        </w:rPr>
        <w:t>和memcached一样，redis也采用一定的算法进行键-槽（key-&gt;slot）之间的映射。memcached采用一致性哈希（consistency hashing）算法进行键-节点（key-node）之间的映射，而redis集群使用集群公式来计算键 key 属于哪个槽：</w:t>
      </w:r>
    </w:p>
    <w:tbl>
      <w:tblPr>
        <w:tblStyle w:val="a6"/>
        <w:tblW w:w="0" w:type="auto"/>
        <w:jc w:val="center"/>
        <w:tblLook w:val="04A0" w:firstRow="1" w:lastRow="0" w:firstColumn="1" w:lastColumn="0" w:noHBand="0" w:noVBand="1"/>
      </w:tblPr>
      <w:tblGrid>
        <w:gridCol w:w="8296"/>
      </w:tblGrid>
      <w:tr w:rsidR="00B751D3" w:rsidTr="00B751D3">
        <w:trPr>
          <w:jc w:val="center"/>
        </w:trPr>
        <w:tc>
          <w:tcPr>
            <w:tcW w:w="8296" w:type="dxa"/>
          </w:tcPr>
          <w:p w:rsidR="00B751D3" w:rsidRDefault="00B751D3" w:rsidP="00951D9D">
            <w:pPr>
              <w:rPr>
                <w:rFonts w:asciiTheme="minorEastAsia" w:hAnsiTheme="minorEastAsia"/>
              </w:rPr>
            </w:pPr>
            <w:r w:rsidRPr="00B751D3">
              <w:rPr>
                <w:rFonts w:asciiTheme="minorEastAsia" w:hAnsiTheme="minorEastAsia" w:hint="eastAsia"/>
              </w:rPr>
              <w:t>HASH_SLOT（key）= CRC16(key) % 16384</w:t>
            </w:r>
          </w:p>
        </w:tc>
      </w:tr>
    </w:tbl>
    <w:p w:rsidR="00B751D3" w:rsidRDefault="008B5482" w:rsidP="00951D9D">
      <w:pPr>
        <w:rPr>
          <w:rFonts w:asciiTheme="minorEastAsia" w:hAnsiTheme="minorEastAsia"/>
        </w:rPr>
      </w:pPr>
      <w:r w:rsidRPr="008B5482">
        <w:rPr>
          <w:rFonts w:asciiTheme="minorEastAsia" w:hAnsiTheme="minorEastAsia" w:hint="eastAsia"/>
        </w:rPr>
        <w:t>其中 CRC16(key) 语句用于计算键 key 的 CRC16 校验和 。key经过公式计算后得到所对应的哈希槽，而哈希槽被某个主节点管理，从而确定key在哪个主节点上存取，这也是redis将数据均匀分布到各个节点上的基础。</w:t>
      </w:r>
    </w:p>
    <w:p w:rsidR="00B751D3" w:rsidRDefault="00FF436F" w:rsidP="00951D9D">
      <w:pPr>
        <w:rPr>
          <w:rFonts w:asciiTheme="minorEastAsia" w:hAnsiTheme="minorEastAsia"/>
        </w:rPr>
      </w:pPr>
      <w:r>
        <w:lastRenderedPageBreak/>
        <w:drawing>
          <wp:inline distT="0" distB="0" distL="0" distR="0">
            <wp:extent cx="5274310" cy="3979534"/>
            <wp:effectExtent l="0" t="0" r="2540" b="2540"/>
            <wp:docPr id="53" name="图片 53" descr="wps71B9.tm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71B9.tmp[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79534"/>
                    </a:xfrm>
                    <a:prstGeom prst="rect">
                      <a:avLst/>
                    </a:prstGeom>
                    <a:noFill/>
                    <a:ln>
                      <a:noFill/>
                    </a:ln>
                  </pic:spPr>
                </pic:pic>
              </a:graphicData>
            </a:graphic>
          </wp:inline>
        </w:drawing>
      </w:r>
    </w:p>
    <w:p w:rsidR="00FF436F" w:rsidRDefault="00686A17" w:rsidP="00686A17">
      <w:pPr>
        <w:jc w:val="center"/>
        <w:rPr>
          <w:rFonts w:asciiTheme="minorEastAsia" w:hAnsiTheme="minorEastAsia"/>
        </w:rPr>
      </w:pPr>
      <w:r w:rsidRPr="00686A17">
        <w:rPr>
          <w:rFonts w:asciiTheme="minorEastAsia" w:hAnsiTheme="minorEastAsia" w:hint="eastAsia"/>
        </w:rPr>
        <w:t>键-槽-节点（key-&gt;slot-&gt;node）映射示意图</w:t>
      </w:r>
    </w:p>
    <w:p w:rsidR="00CE015C" w:rsidRPr="00CE015C" w:rsidRDefault="00CE015C" w:rsidP="00CE015C">
      <w:pPr>
        <w:pStyle w:val="3"/>
      </w:pPr>
      <w:r w:rsidRPr="00CE015C">
        <w:rPr>
          <w:rStyle w:val="a8"/>
          <w:rFonts w:hint="eastAsia"/>
          <w:b/>
          <w:bCs/>
        </w:rPr>
        <w:t>集群分区好处</w:t>
      </w:r>
    </w:p>
    <w:p w:rsidR="00A82EC2" w:rsidRPr="00A82EC2" w:rsidRDefault="00A82EC2" w:rsidP="00332881">
      <w:pPr>
        <w:rPr>
          <w:rFonts w:ascii="Tahoma" w:eastAsia="宋体" w:hAnsi="Tahoma"/>
          <w:color w:val="444444"/>
          <w:sz w:val="20"/>
          <w:szCs w:val="20"/>
        </w:rPr>
      </w:pPr>
      <w:r w:rsidRPr="00A82EC2">
        <w:rPr>
          <w:rFonts w:hint="eastAsia"/>
        </w:rPr>
        <w:t>无论是</w:t>
      </w:r>
      <w:r w:rsidRPr="00A82EC2">
        <w:rPr>
          <w:rFonts w:hint="eastAsia"/>
        </w:rPr>
        <w:t>memcached</w:t>
      </w:r>
      <w:r w:rsidRPr="00A82EC2">
        <w:rPr>
          <w:rFonts w:hint="eastAsia"/>
        </w:rPr>
        <w:t>的一致性哈希算法，还是</w:t>
      </w:r>
      <w:r w:rsidRPr="00A82EC2">
        <w:rPr>
          <w:rFonts w:hint="eastAsia"/>
        </w:rPr>
        <w:t>redis</w:t>
      </w:r>
      <w:r w:rsidRPr="00A82EC2">
        <w:rPr>
          <w:rFonts w:hint="eastAsia"/>
        </w:rPr>
        <w:t>的集群分区，最主要的</w:t>
      </w:r>
      <w:r w:rsidRPr="00A82EC2">
        <w:rPr>
          <w:rFonts w:hint="eastAsia"/>
          <w:color w:val="FF0000"/>
        </w:rPr>
        <w:t>目的都是在移除、添加一个节点时对已经存在的缓存数据的定位影响尽可能的降到最小</w:t>
      </w:r>
      <w:r w:rsidRPr="00A82EC2">
        <w:rPr>
          <w:rFonts w:hint="eastAsia"/>
        </w:rPr>
        <w:t>。</w:t>
      </w:r>
      <w:r w:rsidRPr="00A82EC2">
        <w:rPr>
          <w:rFonts w:hint="eastAsia"/>
        </w:rPr>
        <w:t>redis</w:t>
      </w:r>
      <w:r w:rsidRPr="00A82EC2">
        <w:rPr>
          <w:rFonts w:hint="eastAsia"/>
        </w:rPr>
        <w:t>将哈希槽分布到不同节点的做法使得用户可以很容易地向集群中添加或者删除节点，</w:t>
      </w:r>
      <w:r w:rsidRPr="00A82EC2">
        <w:rPr>
          <w:rFonts w:hint="eastAsia"/>
        </w:rPr>
        <w:t xml:space="preserve"> </w:t>
      </w:r>
      <w:r w:rsidRPr="00A82EC2">
        <w:rPr>
          <w:rFonts w:hint="eastAsia"/>
        </w:rPr>
        <w:t>比如说：</w:t>
      </w:r>
    </w:p>
    <w:p w:rsidR="00A82EC2" w:rsidRPr="00A82EC2" w:rsidRDefault="00A82EC2" w:rsidP="00332881">
      <w:pPr>
        <w:rPr>
          <w:rFonts w:ascii="Tahoma" w:eastAsia="宋体" w:hAnsi="Tahoma"/>
          <w:color w:val="444444"/>
          <w:sz w:val="20"/>
          <w:szCs w:val="20"/>
        </w:rPr>
      </w:pPr>
      <w:r w:rsidRPr="00A82EC2">
        <w:rPr>
          <w:rFonts w:ascii="Wingdings" w:eastAsia="宋体" w:hAnsi="Wingdings"/>
        </w:rPr>
        <w:t></w:t>
      </w:r>
      <w:r w:rsidRPr="00A82EC2">
        <w:rPr>
          <w:rFonts w:ascii="Wingdings" w:eastAsia="宋体" w:hAnsi="Wingdings"/>
        </w:rPr>
        <w:t></w:t>
      </w:r>
      <w:r w:rsidRPr="00A82EC2">
        <w:rPr>
          <w:rFonts w:hint="eastAsia"/>
        </w:rPr>
        <w:t>如果用户将新节点</w:t>
      </w:r>
      <w:r w:rsidRPr="00A82EC2">
        <w:rPr>
          <w:rFonts w:hint="eastAsia"/>
        </w:rPr>
        <w:t xml:space="preserve"> D </w:t>
      </w:r>
      <w:r w:rsidRPr="00A82EC2">
        <w:rPr>
          <w:rFonts w:hint="eastAsia"/>
        </w:rPr>
        <w:t>添加到集群中，</w:t>
      </w:r>
      <w:r w:rsidRPr="00A82EC2">
        <w:rPr>
          <w:rFonts w:hint="eastAsia"/>
        </w:rPr>
        <w:t xml:space="preserve"> </w:t>
      </w:r>
      <w:r w:rsidRPr="00A82EC2">
        <w:rPr>
          <w:rFonts w:hint="eastAsia"/>
        </w:rPr>
        <w:t>那么集群只需要将节点</w:t>
      </w:r>
      <w:r w:rsidRPr="00A82EC2">
        <w:rPr>
          <w:rFonts w:hint="eastAsia"/>
        </w:rPr>
        <w:t xml:space="preserve"> A </w:t>
      </w:r>
      <w:r w:rsidRPr="00A82EC2">
        <w:rPr>
          <w:rFonts w:hint="eastAsia"/>
        </w:rPr>
        <w:t>、</w:t>
      </w:r>
      <w:r w:rsidRPr="00A82EC2">
        <w:rPr>
          <w:rFonts w:hint="eastAsia"/>
        </w:rPr>
        <w:t xml:space="preserve">B </w:t>
      </w:r>
      <w:r w:rsidRPr="00A82EC2">
        <w:rPr>
          <w:rFonts w:hint="eastAsia"/>
        </w:rPr>
        <w:t>、</w:t>
      </w:r>
      <w:r w:rsidRPr="00A82EC2">
        <w:rPr>
          <w:rFonts w:hint="eastAsia"/>
        </w:rPr>
        <w:t xml:space="preserve"> C </w:t>
      </w:r>
      <w:r w:rsidRPr="00A82EC2">
        <w:rPr>
          <w:rFonts w:hint="eastAsia"/>
        </w:rPr>
        <w:t>中的某些槽移动到节点</w:t>
      </w:r>
      <w:r w:rsidRPr="00A82EC2">
        <w:rPr>
          <w:rFonts w:hint="eastAsia"/>
        </w:rPr>
        <w:t xml:space="preserve"> D </w:t>
      </w:r>
      <w:r w:rsidRPr="00A82EC2">
        <w:rPr>
          <w:rFonts w:hint="eastAsia"/>
        </w:rPr>
        <w:t>就可以了。</w:t>
      </w:r>
    </w:p>
    <w:p w:rsidR="00A82EC2" w:rsidRPr="00A82EC2" w:rsidRDefault="00A82EC2" w:rsidP="00332881">
      <w:pPr>
        <w:rPr>
          <w:rFonts w:ascii="Tahoma" w:eastAsia="宋体" w:hAnsi="Tahoma"/>
          <w:color w:val="444444"/>
          <w:sz w:val="20"/>
          <w:szCs w:val="20"/>
        </w:rPr>
      </w:pPr>
      <w:r w:rsidRPr="00A82EC2">
        <w:rPr>
          <w:rFonts w:ascii="Wingdings" w:eastAsia="宋体" w:hAnsi="Wingdings"/>
        </w:rPr>
        <w:t></w:t>
      </w:r>
      <w:r w:rsidRPr="00A82EC2">
        <w:rPr>
          <w:rFonts w:ascii="Wingdings" w:eastAsia="宋体" w:hAnsi="Wingdings"/>
        </w:rPr>
        <w:t></w:t>
      </w:r>
      <w:r w:rsidRPr="00A82EC2">
        <w:rPr>
          <w:rFonts w:hint="eastAsia"/>
        </w:rPr>
        <w:t>与此类似，</w:t>
      </w:r>
      <w:r w:rsidRPr="00A82EC2">
        <w:rPr>
          <w:rFonts w:hint="eastAsia"/>
        </w:rPr>
        <w:t xml:space="preserve"> </w:t>
      </w:r>
      <w:r w:rsidRPr="00A82EC2">
        <w:rPr>
          <w:rFonts w:hint="eastAsia"/>
        </w:rPr>
        <w:t>如果用户要从集群中移除节点</w:t>
      </w:r>
      <w:r w:rsidRPr="00A82EC2">
        <w:rPr>
          <w:rFonts w:hint="eastAsia"/>
        </w:rPr>
        <w:t xml:space="preserve"> A </w:t>
      </w:r>
      <w:r w:rsidRPr="00A82EC2">
        <w:rPr>
          <w:rFonts w:hint="eastAsia"/>
        </w:rPr>
        <w:t>，</w:t>
      </w:r>
      <w:r w:rsidRPr="00A82EC2">
        <w:rPr>
          <w:rFonts w:hint="eastAsia"/>
        </w:rPr>
        <w:t xml:space="preserve"> </w:t>
      </w:r>
      <w:r w:rsidRPr="00A82EC2">
        <w:rPr>
          <w:rFonts w:hint="eastAsia"/>
        </w:rPr>
        <w:t>那么集群只需要将节点</w:t>
      </w:r>
      <w:r w:rsidRPr="00A82EC2">
        <w:rPr>
          <w:rFonts w:hint="eastAsia"/>
        </w:rPr>
        <w:t xml:space="preserve"> A </w:t>
      </w:r>
      <w:r w:rsidRPr="00A82EC2">
        <w:rPr>
          <w:rFonts w:hint="eastAsia"/>
        </w:rPr>
        <w:t>中的所有哈希槽移动到节点</w:t>
      </w:r>
      <w:r w:rsidRPr="00A82EC2">
        <w:rPr>
          <w:rFonts w:hint="eastAsia"/>
        </w:rPr>
        <w:t xml:space="preserve"> B </w:t>
      </w:r>
      <w:r w:rsidRPr="00A82EC2">
        <w:rPr>
          <w:rFonts w:hint="eastAsia"/>
        </w:rPr>
        <w:t>和节点</w:t>
      </w:r>
      <w:r w:rsidRPr="00A82EC2">
        <w:rPr>
          <w:rFonts w:hint="eastAsia"/>
        </w:rPr>
        <w:t xml:space="preserve"> C </w:t>
      </w:r>
      <w:r w:rsidRPr="00A82EC2">
        <w:rPr>
          <w:rFonts w:hint="eastAsia"/>
        </w:rPr>
        <w:t>，</w:t>
      </w:r>
      <w:r w:rsidRPr="00A82EC2">
        <w:rPr>
          <w:rFonts w:hint="eastAsia"/>
        </w:rPr>
        <w:t xml:space="preserve"> </w:t>
      </w:r>
      <w:r w:rsidRPr="00A82EC2">
        <w:rPr>
          <w:rFonts w:hint="eastAsia"/>
        </w:rPr>
        <w:t>然后再移除空白（不包含任何哈希槽）的节点</w:t>
      </w:r>
      <w:r w:rsidRPr="00A82EC2">
        <w:rPr>
          <w:rFonts w:hint="eastAsia"/>
        </w:rPr>
        <w:t xml:space="preserve"> A </w:t>
      </w:r>
      <w:r w:rsidRPr="00A82EC2">
        <w:rPr>
          <w:rFonts w:hint="eastAsia"/>
        </w:rPr>
        <w:t>就可以了。</w:t>
      </w:r>
    </w:p>
    <w:p w:rsidR="00A82EC2" w:rsidRPr="00A82EC2" w:rsidRDefault="00A82EC2" w:rsidP="00332881">
      <w:pPr>
        <w:rPr>
          <w:rFonts w:ascii="Tahoma" w:eastAsia="宋体" w:hAnsi="Tahoma"/>
          <w:color w:val="444444"/>
          <w:sz w:val="20"/>
          <w:szCs w:val="20"/>
        </w:rPr>
      </w:pPr>
      <w:r w:rsidRPr="00A82EC2">
        <w:rPr>
          <w:rFonts w:hint="eastAsia"/>
        </w:rPr>
        <w:lastRenderedPageBreak/>
        <w:t>因为将一个哈希槽从一个节点移动到另一个节点不会造成节点阻塞，</w:t>
      </w:r>
      <w:r w:rsidRPr="00A82EC2">
        <w:rPr>
          <w:rFonts w:hint="eastAsia"/>
        </w:rPr>
        <w:t xml:space="preserve"> </w:t>
      </w:r>
      <w:r w:rsidRPr="00A82EC2">
        <w:rPr>
          <w:rFonts w:hint="eastAsia"/>
        </w:rPr>
        <w:t>所以无论是添加新节点还是移除已存在节点，</w:t>
      </w:r>
      <w:r w:rsidRPr="00A82EC2">
        <w:rPr>
          <w:rFonts w:hint="eastAsia"/>
        </w:rPr>
        <w:t xml:space="preserve"> </w:t>
      </w:r>
      <w:r w:rsidRPr="00A82EC2">
        <w:rPr>
          <w:rFonts w:hint="eastAsia"/>
        </w:rPr>
        <w:t>又或者改变某个节点包含的哈希槽数量，</w:t>
      </w:r>
      <w:r w:rsidRPr="00A82EC2">
        <w:rPr>
          <w:rFonts w:hint="eastAsia"/>
        </w:rPr>
        <w:t xml:space="preserve"> </w:t>
      </w:r>
      <w:r w:rsidRPr="00A82EC2">
        <w:rPr>
          <w:rFonts w:hint="eastAsia"/>
        </w:rPr>
        <w:t>都不会造成集群下线，从而保证集群的可用性。</w:t>
      </w:r>
    </w:p>
    <w:p w:rsidR="00C619B9" w:rsidRDefault="00C619B9" w:rsidP="00C619B9">
      <w:pPr>
        <w:pStyle w:val="2"/>
        <w:rPr>
          <w:rStyle w:val="a8"/>
          <w:b/>
          <w:bCs/>
        </w:rPr>
      </w:pPr>
      <w:r w:rsidRPr="00C619B9">
        <w:rPr>
          <w:rStyle w:val="a8"/>
          <w:rFonts w:hint="eastAsia"/>
          <w:b/>
          <w:bCs/>
        </w:rPr>
        <w:t>集群操作</w:t>
      </w:r>
    </w:p>
    <w:p w:rsidR="00C619B9" w:rsidRDefault="00C619B9" w:rsidP="00C619B9">
      <w:r w:rsidRPr="00C619B9">
        <w:rPr>
          <w:rFonts w:hint="eastAsia"/>
        </w:rPr>
        <w:t>集群操作包括查看集群信息，查看集群节点信息，向集群中增加节点、删除节点，重新分配槽等操作。</w:t>
      </w:r>
    </w:p>
    <w:p w:rsidR="00C619B9" w:rsidRDefault="00C619B9" w:rsidP="00C619B9">
      <w:pPr>
        <w:pStyle w:val="3"/>
        <w:rPr>
          <w:rStyle w:val="a8"/>
          <w:b/>
          <w:bCs/>
        </w:rPr>
      </w:pPr>
      <w:r w:rsidRPr="00C619B9">
        <w:rPr>
          <w:rStyle w:val="a8"/>
          <w:rFonts w:hint="eastAsia"/>
          <w:b/>
          <w:bCs/>
        </w:rPr>
        <w:t>查看集群信息</w:t>
      </w:r>
    </w:p>
    <w:p w:rsidR="005D6A80" w:rsidRDefault="005A585E" w:rsidP="005D6A80">
      <w:r w:rsidRPr="005A585E">
        <w:rPr>
          <w:rFonts w:hint="eastAsia"/>
        </w:rPr>
        <w:t xml:space="preserve">cluster info </w:t>
      </w:r>
      <w:r w:rsidRPr="005A585E">
        <w:rPr>
          <w:rFonts w:hint="eastAsia"/>
        </w:rPr>
        <w:t>查看集群状态，槽分配，集群大小等，</w:t>
      </w:r>
      <w:r w:rsidRPr="005A585E">
        <w:rPr>
          <w:rFonts w:hint="eastAsia"/>
        </w:rPr>
        <w:t>cluster nodes</w:t>
      </w:r>
      <w:r w:rsidRPr="005A585E">
        <w:rPr>
          <w:rFonts w:hint="eastAsia"/>
        </w:rPr>
        <w:t>也可查看主从节点。</w:t>
      </w:r>
    </w:p>
    <w:tbl>
      <w:tblPr>
        <w:tblStyle w:val="a6"/>
        <w:tblW w:w="0" w:type="auto"/>
        <w:tblLook w:val="04A0" w:firstRow="1" w:lastRow="0" w:firstColumn="1" w:lastColumn="0" w:noHBand="0" w:noVBand="1"/>
      </w:tblPr>
      <w:tblGrid>
        <w:gridCol w:w="8296"/>
      </w:tblGrid>
      <w:tr w:rsidR="00DF3752" w:rsidTr="00DF3752">
        <w:tc>
          <w:tcPr>
            <w:tcW w:w="8296" w:type="dxa"/>
          </w:tcPr>
          <w:p w:rsidR="00DF3752" w:rsidRDefault="00DF3752" w:rsidP="005D6A80">
            <w:r w:rsidRPr="00DF3752">
              <w:rPr>
                <w:rFonts w:hint="eastAsia"/>
              </w:rPr>
              <w:t>cluster info</w:t>
            </w:r>
          </w:p>
        </w:tc>
      </w:tr>
    </w:tbl>
    <w:p w:rsidR="00DF3752" w:rsidRDefault="00382B37" w:rsidP="005D6A80">
      <w:r>
        <w:drawing>
          <wp:inline distT="0" distB="0" distL="0" distR="0" wp14:anchorId="498450B5" wp14:editId="7828BF12">
            <wp:extent cx="5274310" cy="20510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51050"/>
                    </a:xfrm>
                    <a:prstGeom prst="rect">
                      <a:avLst/>
                    </a:prstGeom>
                  </pic:spPr>
                </pic:pic>
              </a:graphicData>
            </a:graphic>
          </wp:inline>
        </w:drawing>
      </w:r>
    </w:p>
    <w:p w:rsidR="00C619B9" w:rsidRDefault="00C619B9" w:rsidP="00C619B9">
      <w:pPr>
        <w:pStyle w:val="3"/>
        <w:rPr>
          <w:rStyle w:val="a8"/>
          <w:b/>
          <w:bCs/>
        </w:rPr>
      </w:pPr>
      <w:r w:rsidRPr="00C619B9">
        <w:rPr>
          <w:rStyle w:val="a8"/>
          <w:rFonts w:hint="eastAsia"/>
          <w:b/>
          <w:bCs/>
        </w:rPr>
        <w:t>新增节点</w:t>
      </w:r>
    </w:p>
    <w:p w:rsidR="00C6256D" w:rsidRPr="00C6256D" w:rsidRDefault="00C6256D" w:rsidP="00116D7E">
      <w:pPr>
        <w:pStyle w:val="4"/>
        <w:rPr>
          <w:rFonts w:ascii="Tahoma" w:eastAsia="宋体" w:hAnsi="Tahoma"/>
          <w:color w:val="444444"/>
          <w:sz w:val="20"/>
          <w:szCs w:val="20"/>
        </w:rPr>
      </w:pPr>
      <w:r w:rsidRPr="00C6256D">
        <w:rPr>
          <w:rFonts w:hint="eastAsia"/>
        </w:rPr>
        <w:t>新增节点配置文件</w:t>
      </w:r>
    </w:p>
    <w:p w:rsidR="00C6256D" w:rsidRPr="00C6256D" w:rsidRDefault="00C6256D" w:rsidP="00C6256D">
      <w:pPr>
        <w:widowControl/>
        <w:shd w:val="clear" w:color="auto" w:fill="FFFFFF"/>
        <w:jc w:val="left"/>
        <w:rPr>
          <w:rFonts w:ascii="Tahoma" w:eastAsia="宋体" w:hAnsi="Tahoma" w:cs="Tahoma"/>
          <w:noProof w:val="0"/>
          <w:color w:val="444444"/>
          <w:kern w:val="0"/>
          <w:sz w:val="20"/>
          <w:szCs w:val="20"/>
        </w:rPr>
      </w:pPr>
      <w:r w:rsidRPr="00C6256D">
        <w:rPr>
          <w:rFonts w:ascii="微软雅黑" w:eastAsia="微软雅黑" w:hAnsi="微软雅黑" w:cs="Tahoma" w:hint="eastAsia"/>
          <w:noProof w:val="0"/>
          <w:color w:val="000000"/>
          <w:kern w:val="0"/>
          <w:sz w:val="21"/>
          <w:szCs w:val="21"/>
        </w:rPr>
        <w:t>执行下面的脚本创建脚本配置文件</w:t>
      </w:r>
    </w:p>
    <w:tbl>
      <w:tblPr>
        <w:tblStyle w:val="a6"/>
        <w:tblW w:w="0" w:type="auto"/>
        <w:tblLook w:val="04A0" w:firstRow="1" w:lastRow="0" w:firstColumn="1" w:lastColumn="0" w:noHBand="0" w:noVBand="1"/>
      </w:tblPr>
      <w:tblGrid>
        <w:gridCol w:w="8296"/>
      </w:tblGrid>
      <w:tr w:rsidR="008A13CD" w:rsidTr="008A13CD">
        <w:tc>
          <w:tcPr>
            <w:tcW w:w="8296" w:type="dxa"/>
          </w:tcPr>
          <w:p w:rsidR="008A13CD" w:rsidRDefault="008A13CD" w:rsidP="005D6A80">
            <w:r w:rsidRPr="008A13CD">
              <w:rPr>
                <w:rFonts w:hint="eastAsia"/>
              </w:rPr>
              <w:lastRenderedPageBreak/>
              <w:t>mkdir /usr/local/redis-cluster/7037 &amp;&amp; cp /usr/local/redis-cluster/7031/redis.conf /usr/local/redis-cluster/7037/redis.conf &amp;&amp; sed -i "s/7031/7037/g" /usr/local/redis-cluster/7037/redis.conf</w:t>
            </w:r>
          </w:p>
        </w:tc>
      </w:tr>
    </w:tbl>
    <w:p w:rsidR="005D6A80" w:rsidRPr="00116D7E" w:rsidRDefault="00775CE8" w:rsidP="00116D7E">
      <w:pPr>
        <w:pStyle w:val="4"/>
      </w:pPr>
      <w:r w:rsidRPr="00116D7E">
        <w:rPr>
          <w:rFonts w:hint="eastAsia"/>
        </w:rPr>
        <w:t>启动新增节点</w:t>
      </w:r>
    </w:p>
    <w:tbl>
      <w:tblPr>
        <w:tblStyle w:val="a6"/>
        <w:tblW w:w="0" w:type="auto"/>
        <w:tblLook w:val="04A0" w:firstRow="1" w:lastRow="0" w:firstColumn="1" w:lastColumn="0" w:noHBand="0" w:noVBand="1"/>
      </w:tblPr>
      <w:tblGrid>
        <w:gridCol w:w="8296"/>
      </w:tblGrid>
      <w:tr w:rsidR="00775CE8" w:rsidTr="00775CE8">
        <w:tc>
          <w:tcPr>
            <w:tcW w:w="8296" w:type="dxa"/>
          </w:tcPr>
          <w:p w:rsidR="00775CE8" w:rsidRDefault="00775CE8" w:rsidP="005D6A80">
            <w:r w:rsidRPr="00775CE8">
              <w:rPr>
                <w:rFonts w:hint="eastAsia"/>
              </w:rPr>
              <w:t> /usr/local/redis/bin/redis-server /usr/local/redis-cluster/7037/redis.conf</w:t>
            </w:r>
          </w:p>
        </w:tc>
      </w:tr>
    </w:tbl>
    <w:p w:rsidR="005D6A80" w:rsidRDefault="0017576C" w:rsidP="005D6A80">
      <w:r>
        <w:drawing>
          <wp:inline distT="0" distB="0" distL="0" distR="0" wp14:anchorId="0A6827DE" wp14:editId="09CC12EA">
            <wp:extent cx="5274310" cy="13106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10640"/>
                    </a:xfrm>
                    <a:prstGeom prst="rect">
                      <a:avLst/>
                    </a:prstGeom>
                  </pic:spPr>
                </pic:pic>
              </a:graphicData>
            </a:graphic>
          </wp:inline>
        </w:drawing>
      </w:r>
    </w:p>
    <w:p w:rsidR="00775CE8" w:rsidRPr="00116D7E" w:rsidRDefault="00116D7E" w:rsidP="00116D7E">
      <w:pPr>
        <w:pStyle w:val="4"/>
      </w:pPr>
      <w:r w:rsidRPr="00116D7E">
        <w:rPr>
          <w:rFonts w:hint="eastAsia"/>
        </w:rPr>
        <w:t>添加节点到集群</w:t>
      </w:r>
    </w:p>
    <w:p w:rsidR="00775CE8" w:rsidRDefault="00116D7E" w:rsidP="005D6A80">
      <w:r w:rsidRPr="00116D7E">
        <w:rPr>
          <w:rFonts w:hint="eastAsia"/>
        </w:rPr>
        <w:t>现在已经添加了新增一个节点所需的配置文件，但是这个这点还没有添加到集群中，现在让它成为集群中的一个主节点</w:t>
      </w:r>
    </w:p>
    <w:tbl>
      <w:tblPr>
        <w:tblStyle w:val="a6"/>
        <w:tblW w:w="0" w:type="auto"/>
        <w:tblLook w:val="04A0" w:firstRow="1" w:lastRow="0" w:firstColumn="1" w:lastColumn="0" w:noHBand="0" w:noVBand="1"/>
      </w:tblPr>
      <w:tblGrid>
        <w:gridCol w:w="8296"/>
      </w:tblGrid>
      <w:tr w:rsidR="00C97E44" w:rsidTr="00C97E44">
        <w:tc>
          <w:tcPr>
            <w:tcW w:w="8296" w:type="dxa"/>
          </w:tcPr>
          <w:p w:rsidR="00C97E44" w:rsidRDefault="00C97E44" w:rsidP="00C97E44">
            <w:r w:rsidRPr="00C97E44">
              <w:rPr>
                <w:rFonts w:hint="eastAsia"/>
              </w:rPr>
              <w:t> /usr/local/redis/bin/redis-trib.rb add-node 192.168.</w:t>
            </w:r>
            <w:r>
              <w:t>10</w:t>
            </w:r>
            <w:r>
              <w:rPr>
                <w:rFonts w:hint="eastAsia"/>
              </w:rPr>
              <w:t>.</w:t>
            </w:r>
            <w:r>
              <w:t>44</w:t>
            </w:r>
            <w:r w:rsidRPr="00C97E44">
              <w:rPr>
                <w:rFonts w:hint="eastAsia"/>
              </w:rPr>
              <w:t>:7037 192.168.</w:t>
            </w:r>
            <w:r w:rsidRPr="00C97E44">
              <w:t>10.44</w:t>
            </w:r>
            <w:r w:rsidRPr="00C97E44">
              <w:rPr>
                <w:rFonts w:hint="eastAsia"/>
              </w:rPr>
              <w:t>:7036</w:t>
            </w:r>
          </w:p>
        </w:tc>
      </w:tr>
    </w:tbl>
    <w:p w:rsidR="00775CE8" w:rsidRDefault="00C97E44" w:rsidP="005D6A80">
      <w:r>
        <w:lastRenderedPageBreak/>
        <w:drawing>
          <wp:inline distT="0" distB="0" distL="0" distR="0" wp14:anchorId="5AFCBB9F" wp14:editId="1F88C8DC">
            <wp:extent cx="5274310" cy="23996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99665"/>
                    </a:xfrm>
                    <a:prstGeom prst="rect">
                      <a:avLst/>
                    </a:prstGeom>
                  </pic:spPr>
                </pic:pic>
              </a:graphicData>
            </a:graphic>
          </wp:inline>
        </w:drawing>
      </w:r>
    </w:p>
    <w:p w:rsidR="00775CE8" w:rsidRDefault="000A6FF5" w:rsidP="005D6A80">
      <w:r>
        <w:drawing>
          <wp:inline distT="0" distB="0" distL="0" distR="0" wp14:anchorId="1D7B0CC4" wp14:editId="0191C73C">
            <wp:extent cx="5274310" cy="247078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70785"/>
                    </a:xfrm>
                    <a:prstGeom prst="rect">
                      <a:avLst/>
                    </a:prstGeom>
                  </pic:spPr>
                </pic:pic>
              </a:graphicData>
            </a:graphic>
          </wp:inline>
        </w:drawing>
      </w:r>
    </w:p>
    <w:p w:rsidR="00775CE8" w:rsidRDefault="0032090E" w:rsidP="005D6A80">
      <w:r w:rsidRPr="0032090E">
        <w:rPr>
          <w:rFonts w:hint="eastAsia"/>
        </w:rPr>
        <w:t xml:space="preserve">./redis-trib.rb add-node </w:t>
      </w:r>
      <w:r w:rsidRPr="0032090E">
        <w:rPr>
          <w:rFonts w:hint="eastAsia"/>
        </w:rPr>
        <w:t>命令中，</w:t>
      </w:r>
      <w:r w:rsidRPr="0032090E">
        <w:rPr>
          <w:rFonts w:hint="eastAsia"/>
        </w:rPr>
        <w:t xml:space="preserve">7037 </w:t>
      </w:r>
      <w:r w:rsidRPr="0032090E">
        <w:rPr>
          <w:rFonts w:hint="eastAsia"/>
        </w:rPr>
        <w:t>是新增的主节点，</w:t>
      </w:r>
      <w:r w:rsidRPr="0032090E">
        <w:rPr>
          <w:rFonts w:hint="eastAsia"/>
        </w:rPr>
        <w:t xml:space="preserve">7036 </w:t>
      </w:r>
      <w:r w:rsidRPr="0032090E">
        <w:rPr>
          <w:rFonts w:hint="eastAsia"/>
        </w:rPr>
        <w:t>是集群中已有的从节点。再来看看集群信息</w:t>
      </w:r>
    </w:p>
    <w:p w:rsidR="00765190" w:rsidRDefault="00765190" w:rsidP="005D6A80">
      <w:r>
        <w:lastRenderedPageBreak/>
        <w:drawing>
          <wp:inline distT="0" distB="0" distL="0" distR="0" wp14:anchorId="0193EAF7" wp14:editId="2FA02F97">
            <wp:extent cx="5019048" cy="3257143"/>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048" cy="3257143"/>
                    </a:xfrm>
                    <a:prstGeom prst="rect">
                      <a:avLst/>
                    </a:prstGeom>
                  </pic:spPr>
                </pic:pic>
              </a:graphicData>
            </a:graphic>
          </wp:inline>
        </w:drawing>
      </w:r>
    </w:p>
    <w:p w:rsidR="00D542A9" w:rsidRDefault="00D542A9" w:rsidP="005D6A80">
      <w:r>
        <w:drawing>
          <wp:inline distT="0" distB="0" distL="0" distR="0" wp14:anchorId="46B419D2" wp14:editId="27626880">
            <wp:extent cx="5274310" cy="93091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30910"/>
                    </a:xfrm>
                    <a:prstGeom prst="rect">
                      <a:avLst/>
                    </a:prstGeom>
                  </pic:spPr>
                </pic:pic>
              </a:graphicData>
            </a:graphic>
          </wp:inline>
        </w:drawing>
      </w:r>
    </w:p>
    <w:p w:rsidR="00CE4ED0" w:rsidRDefault="00CE4ED0" w:rsidP="00CE4ED0">
      <w:pPr>
        <w:pStyle w:val="4"/>
      </w:pPr>
      <w:r w:rsidRPr="00CE4ED0">
        <w:rPr>
          <w:rFonts w:hint="eastAsia"/>
        </w:rPr>
        <w:t>分配槽</w:t>
      </w:r>
    </w:p>
    <w:p w:rsidR="00CE4ED0" w:rsidRPr="00CE4ED0" w:rsidRDefault="00CE4ED0" w:rsidP="00CE4ED0">
      <w:pPr>
        <w:rPr>
          <w:rFonts w:ascii="Tahoma" w:eastAsia="宋体" w:hAnsi="Tahoma"/>
          <w:color w:val="444444"/>
          <w:sz w:val="20"/>
          <w:szCs w:val="20"/>
        </w:rPr>
      </w:pPr>
      <w:r w:rsidRPr="00CE4ED0">
        <w:rPr>
          <w:rFonts w:hint="eastAsia"/>
        </w:rPr>
        <w:t>从添加主节点输出信息和查看集群信息中可以看出，我们已经成功的向集群中添加了一个主节点，但是这个主节还没有成为真正的主节点，因为还没有分配槽（</w:t>
      </w:r>
      <w:r w:rsidRPr="00CE4ED0">
        <w:rPr>
          <w:rFonts w:hint="eastAsia"/>
        </w:rPr>
        <w:t>slot</w:t>
      </w:r>
      <w:r w:rsidRPr="00CE4ED0">
        <w:rPr>
          <w:rFonts w:hint="eastAsia"/>
        </w:rPr>
        <w:t>），也没有从节点，现在要给它分配槽（</w:t>
      </w:r>
      <w:r w:rsidRPr="00CE4ED0">
        <w:rPr>
          <w:rFonts w:hint="eastAsia"/>
        </w:rPr>
        <w:t>slot</w:t>
      </w:r>
      <w:r w:rsidRPr="00CE4ED0">
        <w:rPr>
          <w:rFonts w:hint="eastAsia"/>
        </w:rPr>
        <w:t>）</w:t>
      </w:r>
    </w:p>
    <w:tbl>
      <w:tblPr>
        <w:tblStyle w:val="a6"/>
        <w:tblW w:w="0" w:type="auto"/>
        <w:tblLook w:val="04A0" w:firstRow="1" w:lastRow="0" w:firstColumn="1" w:lastColumn="0" w:noHBand="0" w:noVBand="1"/>
      </w:tblPr>
      <w:tblGrid>
        <w:gridCol w:w="8296"/>
      </w:tblGrid>
      <w:tr w:rsidR="00CE4ED0" w:rsidTr="00CE4ED0">
        <w:tc>
          <w:tcPr>
            <w:tcW w:w="8296" w:type="dxa"/>
          </w:tcPr>
          <w:p w:rsidR="00CE4ED0" w:rsidRDefault="00CE4ED0" w:rsidP="00CE4ED0">
            <w:r w:rsidRPr="00CE4ED0">
              <w:rPr>
                <w:rFonts w:ascii="Tahoma" w:eastAsia="宋体" w:hAnsi="Tahoma" w:cs="Tahoma"/>
                <w:noProof w:val="0"/>
                <w:color w:val="444444"/>
                <w:kern w:val="0"/>
                <w:sz w:val="20"/>
                <w:szCs w:val="20"/>
              </w:rPr>
              <w:t> </w:t>
            </w:r>
            <w:r w:rsidRPr="00CE4ED0">
              <w:rPr>
                <w:rFonts w:hint="eastAsia"/>
              </w:rPr>
              <w:t> /usr/local/redis/bin/redis-trib.rb reshard 192.168.</w:t>
            </w:r>
            <w:r>
              <w:t>10.44</w:t>
            </w:r>
            <w:r>
              <w:rPr>
                <w:rFonts w:hint="eastAsia"/>
              </w:rPr>
              <w:t>:</w:t>
            </w:r>
            <w:r w:rsidRPr="00CE4ED0">
              <w:rPr>
                <w:rFonts w:hint="eastAsia"/>
              </w:rPr>
              <w:t>7031</w:t>
            </w:r>
          </w:p>
        </w:tc>
      </w:tr>
    </w:tbl>
    <w:p w:rsidR="00CE4ED0" w:rsidRDefault="00CE4ED0" w:rsidP="005D6A80">
      <w:r>
        <w:lastRenderedPageBreak/>
        <w:drawing>
          <wp:inline distT="0" distB="0" distL="0" distR="0" wp14:anchorId="7B437A09" wp14:editId="5A2B6FF3">
            <wp:extent cx="5274310" cy="319532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95320"/>
                    </a:xfrm>
                    <a:prstGeom prst="rect">
                      <a:avLst/>
                    </a:prstGeom>
                  </pic:spPr>
                </pic:pic>
              </a:graphicData>
            </a:graphic>
          </wp:inline>
        </w:drawing>
      </w:r>
    </w:p>
    <w:p w:rsidR="002A1110" w:rsidRDefault="002A1110" w:rsidP="005D6A80">
      <w:r w:rsidRPr="002A1110">
        <w:rPr>
          <w:rFonts w:hint="eastAsia"/>
        </w:rPr>
        <w:t>系统提示要移动多少个配槽（</w:t>
      </w:r>
      <w:r w:rsidRPr="002A1110">
        <w:rPr>
          <w:rFonts w:hint="eastAsia"/>
        </w:rPr>
        <w:t>slot</w:t>
      </w:r>
      <w:r w:rsidRPr="002A1110">
        <w:rPr>
          <w:rFonts w:hint="eastAsia"/>
        </w:rPr>
        <w:t>）</w:t>
      </w:r>
      <w:r w:rsidRPr="002A1110">
        <w:rPr>
          <w:rFonts w:hint="eastAsia"/>
        </w:rPr>
        <w:t>,</w:t>
      </w:r>
      <w:r w:rsidRPr="002A1110">
        <w:rPr>
          <w:rFonts w:hint="eastAsia"/>
        </w:rPr>
        <w:t>并且配槽（</w:t>
      </w:r>
      <w:r w:rsidRPr="002A1110">
        <w:rPr>
          <w:rFonts w:hint="eastAsia"/>
        </w:rPr>
        <w:t>slot</w:t>
      </w:r>
      <w:r w:rsidRPr="002A1110">
        <w:rPr>
          <w:rFonts w:hint="eastAsia"/>
        </w:rPr>
        <w:t>）要移动到哪个节点，任意输入一个数，如</w:t>
      </w:r>
      <w:r w:rsidRPr="002A1110">
        <w:rPr>
          <w:rFonts w:hint="eastAsia"/>
        </w:rPr>
        <w:t>1024</w:t>
      </w:r>
      <w:r w:rsidRPr="002A1110">
        <w:rPr>
          <w:rFonts w:hint="eastAsia"/>
        </w:rPr>
        <w:t>，再输入新增节点的</w:t>
      </w:r>
      <w:r w:rsidRPr="002A1110">
        <w:rPr>
          <w:rFonts w:hint="eastAsia"/>
        </w:rPr>
        <w:t>ID </w:t>
      </w:r>
      <w:r w:rsidRPr="002A1110">
        <w:t>1e298e7d9375390f216c154f5eaf1c6162815508</w:t>
      </w:r>
    </w:p>
    <w:p w:rsidR="00E76ED6" w:rsidRPr="00E76ED6" w:rsidRDefault="00E76ED6" w:rsidP="00E76ED6">
      <w:r w:rsidRPr="00E76ED6">
        <w:rPr>
          <w:rFonts w:hint="eastAsia"/>
        </w:rPr>
        <w:t> </w:t>
      </w:r>
      <w:r w:rsidRPr="00E76ED6">
        <w:rPr>
          <w:rFonts w:hint="eastAsia"/>
        </w:rPr>
        <w:t>然后提示要从哪几个节点中移除</w:t>
      </w:r>
      <w:r w:rsidRPr="00E76ED6">
        <w:rPr>
          <w:rFonts w:hint="eastAsia"/>
        </w:rPr>
        <w:t>1024</w:t>
      </w:r>
      <w:r w:rsidRPr="00E76ED6">
        <w:rPr>
          <w:rFonts w:hint="eastAsia"/>
        </w:rPr>
        <w:t>个槽（</w:t>
      </w:r>
      <w:r w:rsidRPr="00E76ED6">
        <w:rPr>
          <w:rFonts w:hint="eastAsia"/>
        </w:rPr>
        <w:t>slot</w:t>
      </w:r>
      <w:r w:rsidRPr="00E76ED6">
        <w:rPr>
          <w:rFonts w:hint="eastAsia"/>
        </w:rPr>
        <w:t>），这里输入‘</w:t>
      </w:r>
      <w:r w:rsidRPr="00E76ED6">
        <w:rPr>
          <w:rFonts w:hint="eastAsia"/>
        </w:rPr>
        <w:t>all</w:t>
      </w:r>
      <w:r w:rsidRPr="00E76ED6">
        <w:rPr>
          <w:rFonts w:hint="eastAsia"/>
        </w:rPr>
        <w:t>’表示从所有的主节点中随机转移，</w:t>
      </w:r>
      <w:r w:rsidR="00B10730" w:rsidRPr="00B10730">
        <w:t xml:space="preserve">done-&gt; </w:t>
      </w:r>
      <w:r w:rsidR="00B10730" w:rsidRPr="00B10730">
        <w:t>数据要提取</w:t>
      </w:r>
      <w:r w:rsidR="00B10730" w:rsidRPr="00B10730">
        <w:t>slot</w:t>
      </w:r>
      <w:r w:rsidR="00B10730" w:rsidRPr="00B10730">
        <w:t>的</w:t>
      </w:r>
      <w:r w:rsidR="00B10730" w:rsidRPr="00B10730">
        <w:t>master</w:t>
      </w:r>
      <w:r w:rsidR="00B10730" w:rsidRPr="00B10730">
        <w:t>节点</w:t>
      </w:r>
      <w:r w:rsidR="00B10730" w:rsidRPr="00B10730">
        <w:t>id</w:t>
      </w:r>
      <w:r w:rsidR="00B10730" w:rsidRPr="00B10730">
        <w:t>，最后用</w:t>
      </w:r>
      <w:r w:rsidR="00B10730" w:rsidRPr="00B10730">
        <w:t>done</w:t>
      </w:r>
      <w:r w:rsidR="00B10730" w:rsidRPr="00B10730">
        <w:t>结束</w:t>
      </w:r>
      <w:r w:rsidR="00B10730" w:rsidRPr="00B10730">
        <w:t> </w:t>
      </w:r>
      <w:r w:rsidR="00B10730">
        <w:rPr>
          <w:rFonts w:hint="eastAsia"/>
        </w:rPr>
        <w:t>,</w:t>
      </w:r>
      <w:r w:rsidRPr="00E76ED6">
        <w:rPr>
          <w:rFonts w:hint="eastAsia"/>
        </w:rPr>
        <w:t>凑够</w:t>
      </w:r>
      <w:r w:rsidRPr="00E76ED6">
        <w:rPr>
          <w:rFonts w:hint="eastAsia"/>
        </w:rPr>
        <w:t>1024</w:t>
      </w:r>
      <w:r w:rsidRPr="00E76ED6">
        <w:rPr>
          <w:rFonts w:hint="eastAsia"/>
        </w:rPr>
        <w:t>个哈希槽，然后就开始从新分配槽（</w:t>
      </w:r>
      <w:r w:rsidRPr="00E76ED6">
        <w:rPr>
          <w:rFonts w:hint="eastAsia"/>
        </w:rPr>
        <w:t>slot</w:t>
      </w:r>
      <w:r w:rsidRPr="00E76ED6">
        <w:rPr>
          <w:rFonts w:hint="eastAsia"/>
        </w:rPr>
        <w:t>）了。从新分配完后再次查看集群节点信息</w:t>
      </w:r>
    </w:p>
    <w:p w:rsidR="00CE4ED0" w:rsidRDefault="00CE4ED0" w:rsidP="005D6A80">
      <w:r>
        <w:lastRenderedPageBreak/>
        <w:drawing>
          <wp:inline distT="0" distB="0" distL="0" distR="0" wp14:anchorId="376971FE" wp14:editId="09B4D38A">
            <wp:extent cx="5274310" cy="36429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42995"/>
                    </a:xfrm>
                    <a:prstGeom prst="rect">
                      <a:avLst/>
                    </a:prstGeom>
                  </pic:spPr>
                </pic:pic>
              </a:graphicData>
            </a:graphic>
          </wp:inline>
        </w:drawing>
      </w:r>
    </w:p>
    <w:p w:rsidR="002137F1" w:rsidRDefault="002137F1" w:rsidP="005D6A80">
      <w:r>
        <w:t>是否确定重新分配</w:t>
      </w:r>
      <w:r>
        <w:rPr>
          <w:rFonts w:hint="eastAsia"/>
        </w:rPr>
        <w:t>,</w:t>
      </w:r>
      <w:r>
        <w:t>确定</w:t>
      </w:r>
      <w:r>
        <w:t>yes</w:t>
      </w:r>
    </w:p>
    <w:p w:rsidR="00CE4ED0" w:rsidRDefault="00FE49E0" w:rsidP="005D6A80">
      <w:r>
        <w:drawing>
          <wp:inline distT="0" distB="0" distL="0" distR="0" wp14:anchorId="42E24EA3" wp14:editId="1B46ABA9">
            <wp:extent cx="5274310" cy="2416175"/>
            <wp:effectExtent l="0" t="0" r="254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16175"/>
                    </a:xfrm>
                    <a:prstGeom prst="rect">
                      <a:avLst/>
                    </a:prstGeom>
                  </pic:spPr>
                </pic:pic>
              </a:graphicData>
            </a:graphic>
          </wp:inline>
        </w:drawing>
      </w:r>
    </w:p>
    <w:p w:rsidR="00CE4ED0" w:rsidRDefault="008C582D" w:rsidP="005D6A80">
      <w:r>
        <w:t>此时再次查看各节点信息</w:t>
      </w:r>
      <w:r w:rsidR="0056694F" w:rsidRPr="0056694F">
        <w:rPr>
          <w:rFonts w:hint="eastAsia"/>
        </w:rPr>
        <w:t>可见，</w:t>
      </w:r>
      <w:r w:rsidR="0056694F" w:rsidRPr="0056694F">
        <w:rPr>
          <w:rFonts w:hint="eastAsia"/>
        </w:rPr>
        <w:t>0-340 5461-5802 10923-11263</w:t>
      </w:r>
      <w:r w:rsidR="0056694F" w:rsidRPr="0056694F">
        <w:rPr>
          <w:rFonts w:hint="eastAsia"/>
        </w:rPr>
        <w:t>的槽（</w:t>
      </w:r>
      <w:r w:rsidR="0056694F" w:rsidRPr="0056694F">
        <w:rPr>
          <w:rFonts w:hint="eastAsia"/>
        </w:rPr>
        <w:t>slot</w:t>
      </w:r>
      <w:r w:rsidR="0056694F" w:rsidRPr="0056694F">
        <w:rPr>
          <w:rFonts w:hint="eastAsia"/>
        </w:rPr>
        <w:t>）被分配给了新增加的节点。三个加起来刚好</w:t>
      </w:r>
      <w:r w:rsidR="0056694F" w:rsidRPr="0056694F">
        <w:rPr>
          <w:rFonts w:hint="eastAsia"/>
        </w:rPr>
        <w:t>1024</w:t>
      </w:r>
      <w:r w:rsidR="0056694F" w:rsidRPr="0056694F">
        <w:rPr>
          <w:rFonts w:hint="eastAsia"/>
        </w:rPr>
        <w:t>个槽（</w:t>
      </w:r>
      <w:r w:rsidR="0056694F" w:rsidRPr="0056694F">
        <w:rPr>
          <w:rFonts w:hint="eastAsia"/>
        </w:rPr>
        <w:t>slot</w:t>
      </w:r>
      <w:r w:rsidR="0056694F" w:rsidRPr="0056694F">
        <w:rPr>
          <w:rFonts w:hint="eastAsia"/>
        </w:rPr>
        <w:t>）。</w:t>
      </w:r>
    </w:p>
    <w:p w:rsidR="008C582D" w:rsidRDefault="008C582D" w:rsidP="005D6A80">
      <w:r>
        <w:drawing>
          <wp:inline distT="0" distB="0" distL="0" distR="0" wp14:anchorId="596753B2" wp14:editId="2EAB5787">
            <wp:extent cx="5274310" cy="1084580"/>
            <wp:effectExtent l="0" t="0" r="254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84580"/>
                    </a:xfrm>
                    <a:prstGeom prst="rect">
                      <a:avLst/>
                    </a:prstGeom>
                  </pic:spPr>
                </pic:pic>
              </a:graphicData>
            </a:graphic>
          </wp:inline>
        </w:drawing>
      </w:r>
    </w:p>
    <w:p w:rsidR="002A1110" w:rsidRPr="009C4640" w:rsidRDefault="00E03D49" w:rsidP="009C4640">
      <w:pPr>
        <w:pStyle w:val="4"/>
      </w:pPr>
      <w:r w:rsidRPr="009C4640">
        <w:rPr>
          <w:rFonts w:hint="eastAsia"/>
        </w:rPr>
        <w:lastRenderedPageBreak/>
        <w:t>指定从节点</w:t>
      </w:r>
    </w:p>
    <w:p w:rsidR="002A1110" w:rsidRDefault="009C4640" w:rsidP="005D6A80">
      <w:r w:rsidRPr="009C4640">
        <w:rPr>
          <w:rFonts w:hint="eastAsia"/>
        </w:rPr>
        <w:t>现在从节点</w:t>
      </w:r>
      <w:r w:rsidRPr="009C4640">
        <w:rPr>
          <w:rFonts w:hint="eastAsia"/>
        </w:rPr>
        <w:t>7036</w:t>
      </w:r>
      <w:r w:rsidRPr="009C4640">
        <w:rPr>
          <w:rFonts w:hint="eastAsia"/>
        </w:rPr>
        <w:t>的主节点是</w:t>
      </w:r>
      <w:r w:rsidRPr="009C4640">
        <w:rPr>
          <w:rFonts w:hint="eastAsia"/>
        </w:rPr>
        <w:t>7033</w:t>
      </w:r>
      <w:r w:rsidRPr="009C4640">
        <w:rPr>
          <w:rFonts w:hint="eastAsia"/>
        </w:rPr>
        <w:t>，现在我们要把他变为新增加节点（</w:t>
      </w:r>
      <w:r w:rsidRPr="009C4640">
        <w:rPr>
          <w:rFonts w:hint="eastAsia"/>
        </w:rPr>
        <w:t>7037</w:t>
      </w:r>
      <w:r w:rsidRPr="009C4640">
        <w:rPr>
          <w:rFonts w:hint="eastAsia"/>
        </w:rPr>
        <w:t>）的从节点，需要登录</w:t>
      </w:r>
      <w:r w:rsidRPr="009C4640">
        <w:rPr>
          <w:rFonts w:hint="eastAsia"/>
        </w:rPr>
        <w:t>7036</w:t>
      </w:r>
      <w:r w:rsidRPr="009C4640">
        <w:rPr>
          <w:rFonts w:hint="eastAsia"/>
        </w:rPr>
        <w:t>的客户端</w:t>
      </w:r>
    </w:p>
    <w:tbl>
      <w:tblPr>
        <w:tblStyle w:val="a6"/>
        <w:tblW w:w="0" w:type="auto"/>
        <w:tblLook w:val="04A0" w:firstRow="1" w:lastRow="0" w:firstColumn="1" w:lastColumn="0" w:noHBand="0" w:noVBand="1"/>
      </w:tblPr>
      <w:tblGrid>
        <w:gridCol w:w="8296"/>
      </w:tblGrid>
      <w:tr w:rsidR="001D4B85" w:rsidTr="001D4B85">
        <w:tc>
          <w:tcPr>
            <w:tcW w:w="8296" w:type="dxa"/>
          </w:tcPr>
          <w:p w:rsidR="001D4B85" w:rsidRPr="001D4B85" w:rsidRDefault="001D4B85" w:rsidP="001D4B85">
            <w:r w:rsidRPr="001D4B85">
              <w:rPr>
                <w:rFonts w:hint="eastAsia"/>
              </w:rPr>
              <w:t> /usr/local/redis/bin/redis-cli -c -h 192.168.</w:t>
            </w:r>
            <w:r>
              <w:t>10</w:t>
            </w:r>
            <w:r>
              <w:rPr>
                <w:rFonts w:hint="eastAsia"/>
              </w:rPr>
              <w:t>.</w:t>
            </w:r>
            <w:r>
              <w:t>44</w:t>
            </w:r>
            <w:r w:rsidRPr="001D4B85">
              <w:rPr>
                <w:rFonts w:hint="eastAsia"/>
              </w:rPr>
              <w:t xml:space="preserve"> -p 7036</w:t>
            </w:r>
          </w:p>
        </w:tc>
      </w:tr>
      <w:tr w:rsidR="001D4B85" w:rsidTr="001D4B85">
        <w:tc>
          <w:tcPr>
            <w:tcW w:w="8296" w:type="dxa"/>
          </w:tcPr>
          <w:p w:rsidR="001D4B85" w:rsidRPr="001D4B85" w:rsidRDefault="00746989" w:rsidP="005D6A80">
            <w:r w:rsidRPr="00746989">
              <w:t>cluster replicate</w:t>
            </w:r>
            <w:r w:rsidR="00D43520">
              <w:t xml:space="preserve"> </w:t>
            </w:r>
            <w:r w:rsidR="00D43520" w:rsidRPr="00D43520">
              <w:t>1e298e7d9375390f216c154f5eaf1c6162815508</w:t>
            </w:r>
          </w:p>
        </w:tc>
      </w:tr>
    </w:tbl>
    <w:p w:rsidR="001D4B85" w:rsidRDefault="00D43520" w:rsidP="005D6A80">
      <w:r>
        <w:drawing>
          <wp:inline distT="0" distB="0" distL="0" distR="0" wp14:anchorId="7C7FED5F" wp14:editId="5B6CA183">
            <wp:extent cx="5274310" cy="8128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12800"/>
                    </a:xfrm>
                    <a:prstGeom prst="rect">
                      <a:avLst/>
                    </a:prstGeom>
                  </pic:spPr>
                </pic:pic>
              </a:graphicData>
            </a:graphic>
          </wp:inline>
        </w:drawing>
      </w:r>
    </w:p>
    <w:p w:rsidR="00CE4ED0" w:rsidRDefault="00251234" w:rsidP="005D6A80">
      <w:r w:rsidRPr="00251234">
        <w:rPr>
          <w:rFonts w:hint="eastAsia"/>
        </w:rPr>
        <w:t>再来查看集群节点信息</w:t>
      </w:r>
      <w:r w:rsidR="00564264">
        <w:rPr>
          <w:rFonts w:hint="eastAsia"/>
        </w:rPr>
        <w:t>,</w:t>
      </w:r>
      <w:r w:rsidR="00564264">
        <w:rPr>
          <w:rFonts w:hint="eastAsia"/>
        </w:rPr>
        <w:t>发现</w:t>
      </w:r>
      <w:r w:rsidR="00564264">
        <w:rPr>
          <w:rFonts w:hint="eastAsia"/>
        </w:rPr>
        <w:t>7036</w:t>
      </w:r>
      <w:r w:rsidR="00564264">
        <w:rPr>
          <w:rFonts w:hint="eastAsia"/>
        </w:rPr>
        <w:t>从之前</w:t>
      </w:r>
      <w:r w:rsidR="00564264">
        <w:rPr>
          <w:rFonts w:hint="eastAsia"/>
        </w:rPr>
        <w:t>7033</w:t>
      </w:r>
      <w:r w:rsidR="00564264" w:rsidRPr="00564264">
        <w:rPr>
          <w:rFonts w:hint="eastAsia"/>
        </w:rPr>
        <w:t>的</w:t>
      </w:r>
      <w:r w:rsidR="00564264">
        <w:rPr>
          <w:rFonts w:hint="eastAsia"/>
        </w:rPr>
        <w:t>从节点变更为</w:t>
      </w:r>
      <w:r w:rsidR="00564264">
        <w:rPr>
          <w:rFonts w:hint="eastAsia"/>
        </w:rPr>
        <w:t>7037</w:t>
      </w:r>
      <w:r w:rsidR="00564264">
        <w:rPr>
          <w:rFonts w:hint="eastAsia"/>
        </w:rPr>
        <w:t>的从节点</w:t>
      </w:r>
    </w:p>
    <w:p w:rsidR="00D32DBA" w:rsidRDefault="003935CE" w:rsidP="005D6A80">
      <w:r>
        <w:drawing>
          <wp:inline distT="0" distB="0" distL="0" distR="0" wp14:anchorId="3FD8F9FE" wp14:editId="6AF534EF">
            <wp:extent cx="5274310" cy="1770380"/>
            <wp:effectExtent l="0" t="0" r="254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70380"/>
                    </a:xfrm>
                    <a:prstGeom prst="rect">
                      <a:avLst/>
                    </a:prstGeom>
                  </pic:spPr>
                </pic:pic>
              </a:graphicData>
            </a:graphic>
          </wp:inline>
        </w:drawing>
      </w:r>
    </w:p>
    <w:p w:rsidR="005A3E5C" w:rsidRDefault="005A3E5C" w:rsidP="005A3E5C">
      <w:pPr>
        <w:pStyle w:val="4"/>
        <w:rPr>
          <w:rFonts w:ascii="Tahoma" w:hAnsi="Tahoma"/>
          <w:noProof w:val="0"/>
          <w:color w:val="444444"/>
        </w:rPr>
      </w:pPr>
      <w:r>
        <w:rPr>
          <w:rStyle w:val="a8"/>
          <w:rFonts w:ascii="黑体" w:eastAsia="黑体" w:hAnsi="黑体" w:cs="Tahoma" w:hint="eastAsia"/>
          <w:b/>
          <w:bCs/>
          <w:color w:val="000000"/>
          <w:sz w:val="32"/>
          <w:szCs w:val="32"/>
        </w:rPr>
        <w:t>删除节点</w:t>
      </w:r>
    </w:p>
    <w:p w:rsidR="00A51D51" w:rsidRDefault="00A51D51" w:rsidP="005D6A80">
      <w:r>
        <w:rPr>
          <w:rFonts w:hint="eastAsia"/>
        </w:rPr>
        <w:t>查看帮助</w:t>
      </w:r>
      <w:r>
        <w:rPr>
          <w:rFonts w:hint="eastAsia"/>
        </w:rPr>
        <w:t>,</w:t>
      </w:r>
      <w:r>
        <w:rPr>
          <w:rFonts w:hint="eastAsia"/>
        </w:rPr>
        <w:t>发现</w:t>
      </w:r>
      <w:r w:rsidR="008B179F" w:rsidRPr="008B179F">
        <w:rPr>
          <w:rFonts w:hint="eastAsia"/>
        </w:rPr>
        <w:t>删除节点</w:t>
      </w:r>
      <w:r>
        <w:rPr>
          <w:rFonts w:hint="eastAsia"/>
        </w:rPr>
        <w:t>可以使用</w:t>
      </w:r>
      <w:r w:rsidRPr="00A51D51">
        <w:t>del-node        host:port node_id</w:t>
      </w:r>
    </w:p>
    <w:p w:rsidR="00CC6468" w:rsidRPr="00CC6468" w:rsidRDefault="00CC6468" w:rsidP="005D6A80">
      <w:r>
        <w:drawing>
          <wp:inline distT="0" distB="0" distL="0" distR="0" wp14:anchorId="4D99B369" wp14:editId="771F50F6">
            <wp:extent cx="5274310" cy="69342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93420"/>
                    </a:xfrm>
                    <a:prstGeom prst="rect">
                      <a:avLst/>
                    </a:prstGeom>
                  </pic:spPr>
                </pic:pic>
              </a:graphicData>
            </a:graphic>
          </wp:inline>
        </w:drawing>
      </w:r>
    </w:p>
    <w:p w:rsidR="00CC6468" w:rsidRDefault="00CC6468" w:rsidP="005D6A80">
      <w:r>
        <w:lastRenderedPageBreak/>
        <w:drawing>
          <wp:inline distT="0" distB="0" distL="0" distR="0" wp14:anchorId="063AE319" wp14:editId="4813D7AB">
            <wp:extent cx="5274310" cy="2874010"/>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74010"/>
                    </a:xfrm>
                    <a:prstGeom prst="rect">
                      <a:avLst/>
                    </a:prstGeom>
                  </pic:spPr>
                </pic:pic>
              </a:graphicData>
            </a:graphic>
          </wp:inline>
        </w:drawing>
      </w:r>
    </w:p>
    <w:p w:rsidR="00DB5397" w:rsidRDefault="00DB5397" w:rsidP="005D6A80">
      <w:r>
        <w:t>删除</w:t>
      </w:r>
      <w:r>
        <w:rPr>
          <w:rFonts w:hint="eastAsia"/>
        </w:rPr>
        <w:t>7</w:t>
      </w:r>
      <w:r>
        <w:t>032</w:t>
      </w:r>
      <w:r>
        <w:t>节点</w:t>
      </w:r>
    </w:p>
    <w:tbl>
      <w:tblPr>
        <w:tblStyle w:val="a6"/>
        <w:tblW w:w="0" w:type="auto"/>
        <w:tblLook w:val="04A0" w:firstRow="1" w:lastRow="0" w:firstColumn="1" w:lastColumn="0" w:noHBand="0" w:noVBand="1"/>
      </w:tblPr>
      <w:tblGrid>
        <w:gridCol w:w="8296"/>
      </w:tblGrid>
      <w:tr w:rsidR="00CC6468" w:rsidTr="00CC6468">
        <w:tc>
          <w:tcPr>
            <w:tcW w:w="8296" w:type="dxa"/>
          </w:tcPr>
          <w:p w:rsidR="00CC6468" w:rsidRDefault="00416614" w:rsidP="005D6A80">
            <w:r w:rsidRPr="00416614">
              <w:t> </w:t>
            </w:r>
            <w:r w:rsidRPr="00416614">
              <w:rPr>
                <w:rFonts w:hint="eastAsia"/>
              </w:rPr>
              <w:t> /usr/local/redis/bin/redis-trib.rb</w:t>
            </w:r>
            <w:r>
              <w:t xml:space="preserve"> </w:t>
            </w:r>
            <w:r w:rsidRPr="00416614">
              <w:t xml:space="preserve">  del-node</w:t>
            </w:r>
            <w:r>
              <w:t xml:space="preserve"> </w:t>
            </w:r>
            <w:r w:rsidRPr="00416614">
              <w:t>192.168.10.44:7032</w:t>
            </w:r>
            <w:r>
              <w:t xml:space="preserve"> </w:t>
            </w:r>
            <w:r w:rsidRPr="00416614">
              <w:t>4be61b1125e3847130fb29b553fe06bf01fd5e1f</w:t>
            </w:r>
          </w:p>
        </w:tc>
      </w:tr>
    </w:tbl>
    <w:p w:rsidR="00251234" w:rsidRDefault="00416614" w:rsidP="005D6A80">
      <w:r>
        <w:drawing>
          <wp:inline distT="0" distB="0" distL="0" distR="0" wp14:anchorId="0FFF24EA" wp14:editId="4D810029">
            <wp:extent cx="5274310" cy="46164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61645"/>
                    </a:xfrm>
                    <a:prstGeom prst="rect">
                      <a:avLst/>
                    </a:prstGeom>
                  </pic:spPr>
                </pic:pic>
              </a:graphicData>
            </a:graphic>
          </wp:inline>
        </w:drawing>
      </w:r>
    </w:p>
    <w:p w:rsidR="00251234" w:rsidRDefault="00A56F62" w:rsidP="005D6A80">
      <w:r>
        <w:drawing>
          <wp:inline distT="0" distB="0" distL="0" distR="0" wp14:anchorId="60DB5D06" wp14:editId="004F22FE">
            <wp:extent cx="4200000" cy="1238095"/>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0000" cy="1238095"/>
                    </a:xfrm>
                    <a:prstGeom prst="rect">
                      <a:avLst/>
                    </a:prstGeom>
                  </pic:spPr>
                </pic:pic>
              </a:graphicData>
            </a:graphic>
          </wp:inline>
        </w:drawing>
      </w:r>
    </w:p>
    <w:p w:rsidR="00D1605F" w:rsidRPr="00D1605F" w:rsidRDefault="00D1605F" w:rsidP="00D1605F">
      <w:r w:rsidRPr="00D1605F">
        <w:t>移除节点前，要先保证它是空的即先要</w:t>
      </w:r>
      <w:r w:rsidRPr="00D1605F">
        <w:t>Reshard</w:t>
      </w:r>
      <w:r w:rsidRPr="00D1605F">
        <w:t>将哈希槽转移。</w:t>
      </w:r>
    </w:p>
    <w:tbl>
      <w:tblPr>
        <w:tblStyle w:val="a6"/>
        <w:tblW w:w="0" w:type="auto"/>
        <w:tblLook w:val="04A0" w:firstRow="1" w:lastRow="0" w:firstColumn="1" w:lastColumn="0" w:noHBand="0" w:noVBand="1"/>
      </w:tblPr>
      <w:tblGrid>
        <w:gridCol w:w="8296"/>
      </w:tblGrid>
      <w:tr w:rsidR="00D1605F" w:rsidTr="00D1605F">
        <w:tc>
          <w:tcPr>
            <w:tcW w:w="8296" w:type="dxa"/>
          </w:tcPr>
          <w:p w:rsidR="00D1605F" w:rsidRPr="00D1605F" w:rsidRDefault="00D1605F" w:rsidP="005D6A80">
            <w:r w:rsidRPr="00D1605F">
              <w:t>/usr/local/redis/bin/redis-trib.rb   reshard 192.168.10.44:7032</w:t>
            </w:r>
          </w:p>
        </w:tc>
      </w:tr>
    </w:tbl>
    <w:p w:rsidR="005D6A80" w:rsidRDefault="003D1C61" w:rsidP="005D6A80">
      <w:r w:rsidRPr="003D1C61">
        <w:t>How many slots do you want to move (from 1 to 16384)?</w:t>
      </w:r>
      <w:r>
        <w:t>7032</w:t>
      </w:r>
      <w:r>
        <w:t>中所拥有的槽即可</w:t>
      </w:r>
      <w:r>
        <w:rPr>
          <w:rFonts w:hint="eastAsia"/>
        </w:rPr>
        <w:t>,</w:t>
      </w:r>
      <w:r>
        <w:rPr>
          <w:rFonts w:hint="eastAsia"/>
        </w:rPr>
        <w:t>这里输入</w:t>
      </w:r>
      <w:r>
        <w:rPr>
          <w:rFonts w:hint="eastAsia"/>
        </w:rPr>
        <w:t>16384</w:t>
      </w:r>
    </w:p>
    <w:p w:rsidR="00BB76D4" w:rsidRDefault="00000E91" w:rsidP="002912F4">
      <w:r w:rsidRPr="00000E91">
        <w:rPr>
          <w:rFonts w:hint="eastAsia"/>
        </w:rPr>
        <w:t>因为我们要删除</w:t>
      </w:r>
      <w:r w:rsidRPr="00000E91">
        <w:t>70</w:t>
      </w:r>
      <w:r w:rsidR="002D61DE">
        <w:t>32</w:t>
      </w:r>
      <w:r w:rsidRPr="00000E91">
        <w:rPr>
          <w:rFonts w:hint="eastAsia"/>
        </w:rPr>
        <w:t>节点</w:t>
      </w:r>
      <w:r w:rsidRPr="00000E91">
        <w:t>,</w:t>
      </w:r>
      <w:r w:rsidR="00BB76D4" w:rsidRPr="00BB76D4">
        <w:rPr>
          <w:rFonts w:ascii="微软雅黑" w:eastAsia="微软雅黑" w:hAnsi="微软雅黑" w:hint="eastAsia"/>
          <w:color w:val="454545"/>
          <w:shd w:val="clear" w:color="auto" w:fill="FFFFFF"/>
        </w:rPr>
        <w:t xml:space="preserve"> </w:t>
      </w:r>
      <w:r w:rsidR="00BB76D4" w:rsidRPr="00BB76D4">
        <w:rPr>
          <w:rFonts w:hint="eastAsia"/>
        </w:rPr>
        <w:t> </w:t>
      </w:r>
      <w:r w:rsidR="00BB76D4">
        <w:rPr>
          <w:rFonts w:hint="eastAsia"/>
        </w:rPr>
        <w:t>这里指定</w:t>
      </w:r>
      <w:r w:rsidR="00BB76D4" w:rsidRPr="00BB76D4">
        <w:rPr>
          <w:rFonts w:hint="eastAsia"/>
        </w:rPr>
        <w:t>接收这些</w:t>
      </w:r>
      <w:r w:rsidR="00BB76D4" w:rsidRPr="00BB76D4">
        <w:t>slots</w:t>
      </w:r>
      <w:r w:rsidR="00BB76D4" w:rsidRPr="00BB76D4">
        <w:rPr>
          <w:rFonts w:hint="eastAsia"/>
        </w:rPr>
        <w:t>的目标节点</w:t>
      </w:r>
      <w:r w:rsidR="00BB76D4" w:rsidRPr="00BB76D4">
        <w:t>70</w:t>
      </w:r>
      <w:r w:rsidR="00BB76D4">
        <w:t>32</w:t>
      </w:r>
      <w:r w:rsidR="00BB76D4" w:rsidRPr="00BB76D4">
        <w:rPr>
          <w:rFonts w:hint="eastAsia"/>
        </w:rPr>
        <w:t>节点</w:t>
      </w:r>
      <w:r w:rsidR="00BB76D4" w:rsidRPr="00BB76D4">
        <w:t>6d3925abfbddc47a15b9eb0248c22efc6c69ae44</w:t>
      </w:r>
    </w:p>
    <w:p w:rsidR="002912F4" w:rsidRPr="002912F4" w:rsidRDefault="002912F4" w:rsidP="002912F4">
      <w:r w:rsidRPr="002912F4">
        <w:t xml:space="preserve">// </w:t>
      </w:r>
      <w:r w:rsidRPr="002912F4">
        <w:t>选择指定</w:t>
      </w:r>
      <w:r w:rsidRPr="002912F4">
        <w:t>slot</w:t>
      </w:r>
      <w:r w:rsidRPr="002912F4">
        <w:t>的来源</w:t>
      </w:r>
    </w:p>
    <w:p w:rsidR="002912F4" w:rsidRPr="002912F4" w:rsidRDefault="002912F4" w:rsidP="002912F4">
      <w:r w:rsidRPr="002912F4">
        <w:lastRenderedPageBreak/>
        <w:t>// all-&gt;</w:t>
      </w:r>
      <w:r w:rsidRPr="002912F4">
        <w:t>代表从所有的</w:t>
      </w:r>
      <w:r w:rsidRPr="002912F4">
        <w:t>master</w:t>
      </w:r>
      <w:r w:rsidRPr="002912F4">
        <w:t>中重新分配</w:t>
      </w:r>
    </w:p>
    <w:p w:rsidR="002912F4" w:rsidRPr="002912F4" w:rsidRDefault="002912F4" w:rsidP="002912F4">
      <w:r w:rsidRPr="002912F4">
        <w:t xml:space="preserve">// done-&gt; </w:t>
      </w:r>
      <w:r w:rsidRPr="002912F4">
        <w:t>数据要提取</w:t>
      </w:r>
      <w:r w:rsidRPr="002912F4">
        <w:t>slot</w:t>
      </w:r>
      <w:r w:rsidRPr="002912F4">
        <w:t>的</w:t>
      </w:r>
      <w:r w:rsidRPr="002912F4">
        <w:t>master</w:t>
      </w:r>
      <w:r w:rsidRPr="002912F4">
        <w:t>节点</w:t>
      </w:r>
      <w:r w:rsidRPr="002912F4">
        <w:t>id</w:t>
      </w:r>
      <w:r w:rsidRPr="002912F4">
        <w:t>，最后用</w:t>
      </w:r>
      <w:r w:rsidRPr="002912F4">
        <w:t>done</w:t>
      </w:r>
      <w:r w:rsidRPr="002912F4">
        <w:t>结束</w:t>
      </w:r>
      <w:r w:rsidRPr="002912F4">
        <w:t> </w:t>
      </w:r>
    </w:p>
    <w:p w:rsidR="00D1605F" w:rsidRDefault="00DC3209" w:rsidP="005D6A80">
      <w:r>
        <w:rPr>
          <w:rFonts w:hint="eastAsia"/>
        </w:rPr>
        <w:t> </w:t>
      </w:r>
      <w:r w:rsidRPr="00DC3209">
        <w:rPr>
          <w:rFonts w:hint="eastAsia"/>
        </w:rPr>
        <w:t>因为我们要删除</w:t>
      </w:r>
      <w:r w:rsidRPr="00DC3209">
        <w:t>70</w:t>
      </w:r>
      <w:r>
        <w:t>32</w:t>
      </w:r>
      <w:r w:rsidRPr="00DC3209">
        <w:rPr>
          <w:rFonts w:hint="eastAsia"/>
        </w:rPr>
        <w:t>这个节点</w:t>
      </w:r>
      <w:r w:rsidRPr="00DC3209">
        <w:t>,</w:t>
      </w:r>
      <w:r w:rsidRPr="00DC3209">
        <w:rPr>
          <w:rFonts w:hint="eastAsia"/>
        </w:rPr>
        <w:t>所以源节点的</w:t>
      </w:r>
      <w:r w:rsidRPr="00DC3209">
        <w:t>id</w:t>
      </w:r>
      <w:r w:rsidRPr="00DC3209">
        <w:rPr>
          <w:rFonts w:hint="eastAsia"/>
        </w:rPr>
        <w:t>就是</w:t>
      </w:r>
      <w:r w:rsidRPr="00DC3209">
        <w:t>70</w:t>
      </w:r>
      <w:r>
        <w:t>32</w:t>
      </w:r>
      <w:r w:rsidRPr="00DC3209">
        <w:rPr>
          <w:rFonts w:hint="eastAsia"/>
        </w:rPr>
        <w:t>的节点</w:t>
      </w:r>
      <w:r w:rsidRPr="00DC3209">
        <w:t>ID</w:t>
      </w:r>
    </w:p>
    <w:p w:rsidR="00D1605F" w:rsidRPr="00DC3209" w:rsidRDefault="00DC3209" w:rsidP="005D6A80">
      <w:r w:rsidRPr="00DC3209">
        <w:t>4be61b1125e3847130fb29b553fe06bf01fd5e1f</w:t>
      </w:r>
    </w:p>
    <w:p w:rsidR="00D1605F" w:rsidRDefault="004F757A" w:rsidP="005D6A80">
      <w:r w:rsidRPr="004F757A">
        <w:rPr>
          <w:rFonts w:hint="eastAsia"/>
        </w:rPr>
        <w:t>//</w:t>
      </w:r>
      <w:r w:rsidRPr="004F757A">
        <w:rPr>
          <w:rFonts w:hint="eastAsia"/>
        </w:rPr>
        <w:t>输入</w:t>
      </w:r>
      <w:r w:rsidRPr="004F757A">
        <w:t>done,</w:t>
      </w:r>
      <w:r w:rsidRPr="004F757A">
        <w:rPr>
          <w:rFonts w:hint="eastAsia"/>
        </w:rPr>
        <w:t>回车</w:t>
      </w:r>
      <w:r w:rsidRPr="004F757A">
        <w:t>,</w:t>
      </w:r>
      <w:r w:rsidRPr="004F757A">
        <w:rPr>
          <w:rFonts w:hint="eastAsia"/>
        </w:rPr>
        <w:t>就会开始从</w:t>
      </w:r>
      <w:r w:rsidRPr="004F757A">
        <w:t>70</w:t>
      </w:r>
      <w:r>
        <w:t>32</w:t>
      </w:r>
      <w:r w:rsidRPr="004F757A">
        <w:rPr>
          <w:rFonts w:hint="eastAsia"/>
        </w:rPr>
        <w:t>这个节点迁移</w:t>
      </w:r>
      <w:r w:rsidRPr="004F757A">
        <w:t>16384</w:t>
      </w:r>
      <w:r w:rsidRPr="004F757A">
        <w:rPr>
          <w:rFonts w:hint="eastAsia"/>
        </w:rPr>
        <w:t>个</w:t>
      </w:r>
      <w:r w:rsidRPr="004F757A">
        <w:t>slot(</w:t>
      </w:r>
      <w:r w:rsidRPr="004F757A">
        <w:rPr>
          <w:rFonts w:hint="eastAsia"/>
        </w:rPr>
        <w:t>没有这么多就迁移拥有的全部</w:t>
      </w:r>
      <w:r w:rsidRPr="004F757A">
        <w:t>)</w:t>
      </w:r>
      <w:r w:rsidRPr="004F757A">
        <w:rPr>
          <w:rFonts w:hint="eastAsia"/>
        </w:rPr>
        <w:t>到</w:t>
      </w:r>
      <w:r w:rsidRPr="004F757A">
        <w:t>70</w:t>
      </w:r>
      <w:r>
        <w:t>31</w:t>
      </w:r>
      <w:r w:rsidRPr="004F757A">
        <w:rPr>
          <w:rFonts w:hint="eastAsia"/>
        </w:rPr>
        <w:t>节点中去</w:t>
      </w:r>
      <w:r w:rsidRPr="004F757A">
        <w:t>.</w:t>
      </w:r>
    </w:p>
    <w:p w:rsidR="00D1605F" w:rsidRPr="0092550A" w:rsidRDefault="00392A97" w:rsidP="005D6A80">
      <w:r>
        <w:drawing>
          <wp:inline distT="0" distB="0" distL="0" distR="0" wp14:anchorId="47CB4225" wp14:editId="5D1BB1F1">
            <wp:extent cx="5274310" cy="3103245"/>
            <wp:effectExtent l="0" t="0" r="254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03245"/>
                    </a:xfrm>
                    <a:prstGeom prst="rect">
                      <a:avLst/>
                    </a:prstGeom>
                  </pic:spPr>
                </pic:pic>
              </a:graphicData>
            </a:graphic>
          </wp:inline>
        </w:drawing>
      </w:r>
    </w:p>
    <w:p w:rsidR="00D1605F" w:rsidRDefault="00536237" w:rsidP="005D6A80">
      <w:r>
        <w:drawing>
          <wp:inline distT="0" distB="0" distL="0" distR="0" wp14:anchorId="1A949182" wp14:editId="4FFFB9B1">
            <wp:extent cx="5274310" cy="99314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93140"/>
                    </a:xfrm>
                    <a:prstGeom prst="rect">
                      <a:avLst/>
                    </a:prstGeom>
                  </pic:spPr>
                </pic:pic>
              </a:graphicData>
            </a:graphic>
          </wp:inline>
        </w:drawing>
      </w:r>
    </w:p>
    <w:p w:rsidR="003F2AF2" w:rsidRDefault="003F2AF2" w:rsidP="005D6A80">
      <w:r>
        <w:t>可以发现</w:t>
      </w:r>
      <w:r>
        <w:rPr>
          <w:rFonts w:hint="eastAsia"/>
        </w:rPr>
        <w:t>7032</w:t>
      </w:r>
      <w:r>
        <w:rPr>
          <w:rFonts w:hint="eastAsia"/>
        </w:rPr>
        <w:t>中以没有槽了</w:t>
      </w:r>
    </w:p>
    <w:p w:rsidR="00C619B9" w:rsidRDefault="00C619B9" w:rsidP="00C619B9">
      <w:pPr>
        <w:pStyle w:val="3"/>
        <w:rPr>
          <w:rStyle w:val="a8"/>
          <w:b/>
          <w:bCs/>
        </w:rPr>
      </w:pPr>
      <w:r w:rsidRPr="00C619B9">
        <w:rPr>
          <w:rStyle w:val="a8"/>
          <w:rFonts w:hint="eastAsia"/>
          <w:b/>
          <w:bCs/>
        </w:rPr>
        <w:t>集群操作小结</w:t>
      </w:r>
    </w:p>
    <w:p w:rsidR="005D6A80" w:rsidRDefault="00212D02" w:rsidP="005D6A80">
      <w:r w:rsidRPr="00212D02">
        <w:rPr>
          <w:rFonts w:hint="eastAsia"/>
        </w:rPr>
        <w:t>从上面过程可以看出，添加节点、分配槽、删除节点的过程，不用停止集群，不阻塞集群的其他操作。</w:t>
      </w:r>
    </w:p>
    <w:tbl>
      <w:tblPr>
        <w:tblStyle w:val="a6"/>
        <w:tblW w:w="0" w:type="auto"/>
        <w:tblLook w:val="04A0" w:firstRow="1" w:lastRow="0" w:firstColumn="1" w:lastColumn="0" w:noHBand="0" w:noVBand="1"/>
      </w:tblPr>
      <w:tblGrid>
        <w:gridCol w:w="8296"/>
      </w:tblGrid>
      <w:tr w:rsidR="00DA7EF5" w:rsidTr="00DA7EF5">
        <w:tc>
          <w:tcPr>
            <w:tcW w:w="8296" w:type="dxa"/>
          </w:tcPr>
          <w:p w:rsidR="00DA7EF5" w:rsidRDefault="00DA7EF5" w:rsidP="00DA7EF5">
            <w:r>
              <w:rPr>
                <w:rFonts w:hint="eastAsia"/>
              </w:rPr>
              <w:lastRenderedPageBreak/>
              <w:t>#</w:t>
            </w:r>
            <w:r>
              <w:rPr>
                <w:rFonts w:hint="eastAsia"/>
              </w:rPr>
              <w:t>向集群中添加节点，</w:t>
            </w:r>
            <w:r>
              <w:rPr>
                <w:rFonts w:hint="eastAsia"/>
              </w:rPr>
              <w:t>7037</w:t>
            </w:r>
            <w:r>
              <w:rPr>
                <w:rFonts w:hint="eastAsia"/>
              </w:rPr>
              <w:t>是新增节点，</w:t>
            </w:r>
            <w:r>
              <w:rPr>
                <w:rFonts w:hint="eastAsia"/>
              </w:rPr>
              <w:t>7036</w:t>
            </w:r>
            <w:r>
              <w:rPr>
                <w:rFonts w:hint="eastAsia"/>
              </w:rPr>
              <w:t>是集群中已有的节点</w:t>
            </w:r>
          </w:p>
          <w:p w:rsidR="00DA7EF5" w:rsidRDefault="00DA7EF5" w:rsidP="00DA7EF5">
            <w:r>
              <w:t>./redis-trib.rb add-node 192.168.10.44:7037 192.168.10.44:7036</w:t>
            </w:r>
          </w:p>
          <w:p w:rsidR="00DA7EF5" w:rsidRDefault="00DA7EF5" w:rsidP="00DA7EF5">
            <w:r>
              <w:rPr>
                <w:rFonts w:hint="eastAsia"/>
              </w:rPr>
              <w:t>#</w:t>
            </w:r>
            <w:r>
              <w:rPr>
                <w:rFonts w:hint="eastAsia"/>
              </w:rPr>
              <w:t>重新分配槽</w:t>
            </w:r>
          </w:p>
          <w:p w:rsidR="00DA7EF5" w:rsidRDefault="00DA7EF5" w:rsidP="00DA7EF5">
            <w:r>
              <w:t>./redis-trib.rb reshard 192.168.10.44:7031</w:t>
            </w:r>
          </w:p>
          <w:p w:rsidR="00DA7EF5" w:rsidRDefault="00DA7EF5" w:rsidP="00DA7EF5">
            <w:r>
              <w:rPr>
                <w:rFonts w:hint="eastAsia"/>
              </w:rPr>
              <w:t>#</w:t>
            </w:r>
            <w:r>
              <w:rPr>
                <w:rFonts w:hint="eastAsia"/>
              </w:rPr>
              <w:t>指定当前节点的主节点</w:t>
            </w:r>
          </w:p>
          <w:p w:rsidR="00DA7EF5" w:rsidRDefault="00DA7EF5" w:rsidP="00DA7EF5">
            <w:r>
              <w:t>cluster replicate cf48228259def4e51e7e74448e05b7a6c8f5713f</w:t>
            </w:r>
          </w:p>
          <w:p w:rsidR="00DA7EF5" w:rsidRDefault="00DA7EF5" w:rsidP="00DA7EF5">
            <w:r>
              <w:rPr>
                <w:rFonts w:hint="eastAsia"/>
              </w:rPr>
              <w:t>#</w:t>
            </w:r>
            <w:r>
              <w:rPr>
                <w:rFonts w:hint="eastAsia"/>
              </w:rPr>
              <w:t>删除节点</w:t>
            </w:r>
          </w:p>
          <w:p w:rsidR="00DA7EF5" w:rsidRDefault="00DA7EF5" w:rsidP="00DA7EF5">
            <w:r>
              <w:t>./redis-trib.rb del-node 192.168.10.44:7037 'a56461a171334560f16652408c2a45e629d268f6'</w:t>
            </w:r>
          </w:p>
        </w:tc>
      </w:tr>
    </w:tbl>
    <w:p w:rsidR="005D6A80" w:rsidRPr="005D6A80" w:rsidRDefault="005D6A80" w:rsidP="005D6A80"/>
    <w:p w:rsidR="009F1598" w:rsidRPr="009F1598" w:rsidRDefault="009F1598" w:rsidP="009F1598">
      <w:pPr>
        <w:pStyle w:val="1"/>
        <w:shd w:val="clear" w:color="auto" w:fill="FFFFFF"/>
        <w:spacing w:before="150" w:after="150"/>
        <w:rPr>
          <w:rFonts w:ascii="Verdana" w:hAnsi="Verdana" w:hint="eastAsia"/>
          <w:noProof w:val="0"/>
          <w:color w:val="000000"/>
          <w:sz w:val="42"/>
          <w:szCs w:val="42"/>
        </w:rPr>
      </w:pPr>
      <w:r>
        <w:rPr>
          <w:rFonts w:ascii="Verdana" w:hAnsi="Verdana"/>
          <w:color w:val="000000"/>
          <w:sz w:val="42"/>
          <w:szCs w:val="42"/>
        </w:rPr>
        <w:t>主从模式</w:t>
      </w:r>
      <w:r>
        <w:rPr>
          <w:rFonts w:ascii="Verdana" w:hAnsi="Verdana" w:hint="eastAsia"/>
          <w:color w:val="000000"/>
          <w:sz w:val="42"/>
          <w:szCs w:val="42"/>
        </w:rPr>
        <w:t>、</w:t>
      </w:r>
      <w:r>
        <w:rPr>
          <w:rFonts w:ascii="Verdana" w:hAnsi="Verdana"/>
          <w:color w:val="000000"/>
          <w:sz w:val="42"/>
          <w:szCs w:val="42"/>
        </w:rPr>
        <w:t>sentinel</w:t>
      </w:r>
      <w:r>
        <w:rPr>
          <w:rFonts w:ascii="Verdana" w:hAnsi="Verdana"/>
          <w:color w:val="000000"/>
          <w:sz w:val="42"/>
          <w:szCs w:val="42"/>
        </w:rPr>
        <w:t>模式</w:t>
      </w:r>
      <w:r>
        <w:rPr>
          <w:rFonts w:ascii="Verdana" w:hAnsi="Verdana" w:hint="eastAsia"/>
          <w:color w:val="000000"/>
          <w:sz w:val="42"/>
          <w:szCs w:val="42"/>
        </w:rPr>
        <w:t>、</w:t>
      </w:r>
      <w:r>
        <w:rPr>
          <w:rFonts w:ascii="Verdana" w:hAnsi="Verdana"/>
          <w:color w:val="000000"/>
          <w:sz w:val="42"/>
          <w:szCs w:val="42"/>
        </w:rPr>
        <w:t>cluster</w:t>
      </w:r>
      <w:r>
        <w:rPr>
          <w:rFonts w:ascii="Verdana" w:hAnsi="Verdana"/>
          <w:color w:val="000000"/>
          <w:sz w:val="42"/>
          <w:szCs w:val="42"/>
        </w:rPr>
        <w:t>模式</w:t>
      </w:r>
      <w:r>
        <w:rPr>
          <w:rFonts w:ascii="Verdana" w:hAnsi="Verdana"/>
          <w:noProof w:val="0"/>
          <w:color w:val="000000"/>
          <w:sz w:val="42"/>
          <w:szCs w:val="42"/>
        </w:rPr>
        <w:t>小结</w:t>
      </w:r>
    </w:p>
    <w:p w:rsidR="00D95193" w:rsidRPr="00D95193" w:rsidRDefault="00D95193" w:rsidP="00D95193">
      <w:pPr>
        <w:pStyle w:val="2"/>
      </w:pPr>
      <w:r w:rsidRPr="00D95193">
        <w:t>单节点实例</w:t>
      </w:r>
    </w:p>
    <w:p w:rsidR="009F1598" w:rsidRDefault="003473E0" w:rsidP="00FB6319">
      <w:r w:rsidRPr="003473E0">
        <w:t>单节点实例</w:t>
      </w:r>
      <w:r w:rsidR="00CB204C">
        <w:rPr>
          <w:rFonts w:hint="eastAsia"/>
        </w:rPr>
        <w:t>是</w:t>
      </w:r>
      <w:r w:rsidR="00CB204C">
        <w:t>最</w:t>
      </w:r>
      <w:r w:rsidRPr="003473E0">
        <w:t>简单的，平时做个测试，写个小程序如果需要用到缓存的话，启动一个</w:t>
      </w:r>
      <w:r w:rsidRPr="003473E0">
        <w:t>Redis</w:t>
      </w:r>
      <w:r w:rsidRPr="003473E0">
        <w:t>还是很轻松的，做为一个</w:t>
      </w:r>
      <w:r w:rsidRPr="003473E0">
        <w:t>key/value</w:t>
      </w:r>
      <w:r w:rsidRPr="003473E0">
        <w:t>数据库也是可以胜任的。</w:t>
      </w:r>
      <w:r w:rsidR="00F35C0B">
        <w:t>参考上文</w:t>
      </w:r>
      <w:r w:rsidR="00F35C0B">
        <w:rPr>
          <w:rFonts w:hint="eastAsia"/>
        </w:rPr>
        <w:t>：</w:t>
      </w:r>
      <w:hyperlink w:anchor="_安装redis" w:history="1">
        <w:r w:rsidR="00F35C0B" w:rsidRPr="00F35C0B">
          <w:rPr>
            <w:rStyle w:val="a5"/>
            <w:rFonts w:hint="eastAsia"/>
          </w:rPr>
          <w:t>安装</w:t>
        </w:r>
        <w:r w:rsidR="00F35C0B" w:rsidRPr="00F35C0B">
          <w:rPr>
            <w:rStyle w:val="a5"/>
            <w:rFonts w:hint="eastAsia"/>
          </w:rPr>
          <w:t>redis</w:t>
        </w:r>
      </w:hyperlink>
    </w:p>
    <w:p w:rsidR="00D95193" w:rsidRDefault="00D95193" w:rsidP="00D95193">
      <w:pPr>
        <w:pStyle w:val="2"/>
        <w:rPr>
          <w:noProof w:val="0"/>
        </w:rPr>
      </w:pPr>
      <w:r>
        <w:t>主从模式</w:t>
      </w:r>
    </w:p>
    <w:p w:rsidR="000A0E08" w:rsidRDefault="00F56DF8" w:rsidP="000B4C71">
      <w:r w:rsidRPr="00F56DF8">
        <w:t>主从模式的简介和配置，此处不再说，参照</w:t>
      </w:r>
      <w:r w:rsidR="000A0E08">
        <w:rPr>
          <w:rFonts w:hint="eastAsia"/>
        </w:rPr>
        <w:t>上</w:t>
      </w:r>
      <w:r w:rsidR="000A0E08">
        <w:t>文</w:t>
      </w:r>
      <w:r w:rsidR="000A0E08">
        <w:rPr>
          <w:rFonts w:hint="eastAsia"/>
        </w:rPr>
        <w:t>：</w:t>
      </w:r>
      <w:hyperlink w:anchor="_主从复制" w:history="1">
        <w:r w:rsidR="000A0E08" w:rsidRPr="000A0E08">
          <w:rPr>
            <w:rStyle w:val="a5"/>
            <w:rFonts w:hint="eastAsia"/>
          </w:rPr>
          <w:t>主从复制</w:t>
        </w:r>
      </w:hyperlink>
    </w:p>
    <w:p w:rsidR="00F56DF8" w:rsidRPr="00F56DF8" w:rsidRDefault="000A0E08" w:rsidP="000B4C71">
      <w:r>
        <w:rPr>
          <w:rFonts w:hint="eastAsia"/>
        </w:rPr>
        <w:t>主从</w:t>
      </w:r>
      <w:r>
        <w:t>模式介绍</w:t>
      </w:r>
    </w:p>
    <w:p w:rsidR="00F56DF8" w:rsidRPr="00F56DF8" w:rsidRDefault="00F56DF8" w:rsidP="000B4C71">
      <w:pPr>
        <w:pStyle w:val="aa"/>
        <w:numPr>
          <w:ilvl w:val="0"/>
          <w:numId w:val="5"/>
        </w:numPr>
        <w:ind w:firstLineChars="0"/>
      </w:pPr>
      <w:r w:rsidRPr="00F56DF8">
        <w:t>主从模式的一个作用是备份数据，这样当一个节点损坏（指不可</w:t>
      </w:r>
      <w:r w:rsidRPr="00F56DF8">
        <w:lastRenderedPageBreak/>
        <w:t>恢复的硬件损坏）时，数据因为有备份，可以方便恢复。</w:t>
      </w:r>
    </w:p>
    <w:p w:rsidR="00F56DF8" w:rsidRPr="00F56DF8" w:rsidRDefault="00F56DF8" w:rsidP="000B4C71">
      <w:pPr>
        <w:pStyle w:val="aa"/>
        <w:numPr>
          <w:ilvl w:val="0"/>
          <w:numId w:val="5"/>
        </w:numPr>
        <w:ind w:firstLineChars="0"/>
      </w:pPr>
      <w:r w:rsidRPr="00F56DF8">
        <w:t>另一个作用是负载均衡，所有客户端都访问一个节点肯定会影响</w:t>
      </w:r>
      <w:r w:rsidRPr="00F56DF8">
        <w:t>Redis</w:t>
      </w:r>
      <w:r w:rsidRPr="00F56DF8">
        <w:t>工作效率，有了主从以后，查询操作就可以通过查询从节点来完成。</w:t>
      </w:r>
    </w:p>
    <w:p w:rsidR="00F56DF8" w:rsidRPr="00F56DF8" w:rsidRDefault="00F56DF8" w:rsidP="000B4C71">
      <w:pPr>
        <w:pStyle w:val="aa"/>
        <w:numPr>
          <w:ilvl w:val="0"/>
          <w:numId w:val="5"/>
        </w:numPr>
        <w:ind w:firstLineChars="0"/>
      </w:pPr>
      <w:r w:rsidRPr="00F56DF8">
        <w:t>一个</w:t>
      </w:r>
      <w:r w:rsidRPr="00F56DF8">
        <w:t>Master</w:t>
      </w:r>
      <w:r w:rsidRPr="00F56DF8">
        <w:t>可以有多个</w:t>
      </w:r>
      <w:r w:rsidRPr="00F56DF8">
        <w:t>Slaves</w:t>
      </w:r>
    </w:p>
    <w:p w:rsidR="00F56DF8" w:rsidRPr="00F56DF8" w:rsidRDefault="00F56DF8" w:rsidP="000B4C71">
      <w:pPr>
        <w:pStyle w:val="aa"/>
        <w:numPr>
          <w:ilvl w:val="0"/>
          <w:numId w:val="5"/>
        </w:numPr>
        <w:ind w:firstLineChars="0"/>
      </w:pPr>
      <w:r w:rsidRPr="00F56DF8">
        <w:t>默认配置下，</w:t>
      </w:r>
      <w:r w:rsidRPr="00F56DF8">
        <w:t>master</w:t>
      </w:r>
      <w:r w:rsidRPr="00F56DF8">
        <w:t>节点可以进行读和写，</w:t>
      </w:r>
      <w:r w:rsidRPr="00F56DF8">
        <w:t>slave</w:t>
      </w:r>
      <w:r w:rsidRPr="00F56DF8">
        <w:t>节点只能进行读操作，写操作被禁止</w:t>
      </w:r>
    </w:p>
    <w:p w:rsidR="00F56DF8" w:rsidRPr="00F56DF8" w:rsidRDefault="00F56DF8" w:rsidP="000B4C71">
      <w:pPr>
        <w:pStyle w:val="aa"/>
        <w:numPr>
          <w:ilvl w:val="0"/>
          <w:numId w:val="5"/>
        </w:numPr>
        <w:ind w:firstLineChars="0"/>
      </w:pPr>
      <w:r w:rsidRPr="00F56DF8">
        <w:t>不要修改配置让</w:t>
      </w:r>
      <w:r w:rsidRPr="00F56DF8">
        <w:t>slave</w:t>
      </w:r>
      <w:r w:rsidRPr="00F56DF8">
        <w:t>节点支持写操作，没有意义，原因一，写入的数据不会被同步到其他节点；原因二，当</w:t>
      </w:r>
      <w:r w:rsidRPr="00F56DF8">
        <w:t>master</w:t>
      </w:r>
      <w:r w:rsidRPr="00F56DF8">
        <w:t>节点修改同一条数据后，</w:t>
      </w:r>
      <w:r w:rsidRPr="00F56DF8">
        <w:t>slave</w:t>
      </w:r>
      <w:r w:rsidRPr="00F56DF8">
        <w:t>节点的数据会被覆盖掉</w:t>
      </w:r>
    </w:p>
    <w:p w:rsidR="00F56DF8" w:rsidRPr="00F56DF8" w:rsidRDefault="00F56DF8" w:rsidP="000B4C71">
      <w:pPr>
        <w:pStyle w:val="aa"/>
        <w:numPr>
          <w:ilvl w:val="0"/>
          <w:numId w:val="5"/>
        </w:numPr>
        <w:ind w:firstLineChars="0"/>
      </w:pPr>
      <w:r w:rsidRPr="00F56DF8">
        <w:t>slave</w:t>
      </w:r>
      <w:r w:rsidRPr="00F56DF8">
        <w:t>节点挂了不影响其他</w:t>
      </w:r>
      <w:r w:rsidRPr="00F56DF8">
        <w:t>slave</w:t>
      </w:r>
      <w:r w:rsidRPr="00F56DF8">
        <w:t>节点的读和</w:t>
      </w:r>
      <w:r w:rsidRPr="00F56DF8">
        <w:t>master</w:t>
      </w:r>
      <w:r w:rsidRPr="00F56DF8">
        <w:t>节点的读和写，重新启动后会将数据从</w:t>
      </w:r>
      <w:r w:rsidRPr="00F56DF8">
        <w:t>master</w:t>
      </w:r>
      <w:r w:rsidRPr="00F56DF8">
        <w:t>节点同步过来</w:t>
      </w:r>
    </w:p>
    <w:p w:rsidR="00F56DF8" w:rsidRPr="00F56DF8" w:rsidRDefault="00F56DF8" w:rsidP="000B4C71">
      <w:pPr>
        <w:pStyle w:val="aa"/>
        <w:numPr>
          <w:ilvl w:val="0"/>
          <w:numId w:val="5"/>
        </w:numPr>
        <w:ind w:firstLineChars="0"/>
      </w:pPr>
      <w:r w:rsidRPr="00F56DF8">
        <w:t>master</w:t>
      </w:r>
      <w:r w:rsidRPr="00F56DF8">
        <w:t>节点挂了以后，不影响</w:t>
      </w:r>
      <w:r w:rsidRPr="00F56DF8">
        <w:t>slave</w:t>
      </w:r>
      <w:r w:rsidRPr="00F56DF8">
        <w:t>节点的读，</w:t>
      </w:r>
      <w:r w:rsidRPr="00F56DF8">
        <w:t>Redis</w:t>
      </w:r>
      <w:r w:rsidRPr="00F56DF8">
        <w:t>将不再提供写服务，</w:t>
      </w:r>
      <w:r w:rsidRPr="00F56DF8">
        <w:t>master</w:t>
      </w:r>
      <w:r w:rsidRPr="00F56DF8">
        <w:t>节点启动后</w:t>
      </w:r>
      <w:r w:rsidRPr="00F56DF8">
        <w:t>Redis</w:t>
      </w:r>
      <w:r w:rsidRPr="00F56DF8">
        <w:t>将重新对外提供写服务。</w:t>
      </w:r>
    </w:p>
    <w:p w:rsidR="00F56DF8" w:rsidRPr="00F56DF8" w:rsidRDefault="00F56DF8" w:rsidP="000B4C71">
      <w:pPr>
        <w:pStyle w:val="aa"/>
        <w:numPr>
          <w:ilvl w:val="0"/>
          <w:numId w:val="5"/>
        </w:numPr>
        <w:ind w:firstLineChars="0"/>
      </w:pPr>
      <w:r w:rsidRPr="00F56DF8">
        <w:t>master</w:t>
      </w:r>
      <w:r w:rsidRPr="00F56DF8">
        <w:t>节点挂了以后，不会</w:t>
      </w:r>
      <w:r w:rsidRPr="00F56DF8">
        <w:t>slave</w:t>
      </w:r>
      <w:r w:rsidRPr="00F56DF8">
        <w:t>节点重新选一个</w:t>
      </w:r>
      <w:r w:rsidRPr="00F56DF8">
        <w:t>master</w:t>
      </w:r>
    </w:p>
    <w:p w:rsidR="00F56DF8" w:rsidRPr="00F56DF8" w:rsidRDefault="00F56DF8" w:rsidP="000B4C71">
      <w:pPr>
        <w:pStyle w:val="aa"/>
        <w:numPr>
          <w:ilvl w:val="0"/>
          <w:numId w:val="5"/>
        </w:numPr>
        <w:ind w:firstLineChars="0"/>
      </w:pPr>
      <w:r w:rsidRPr="00F56DF8">
        <w:t>对有密码的情况说明一下，当</w:t>
      </w:r>
      <w:r w:rsidRPr="00F56DF8">
        <w:t>master</w:t>
      </w:r>
      <w:r w:rsidRPr="00F56DF8">
        <w:t>节点设置密码时：</w:t>
      </w:r>
    </w:p>
    <w:p w:rsidR="00F56DF8" w:rsidRPr="00F56DF8" w:rsidRDefault="00F56DF8" w:rsidP="000B4C71">
      <w:pPr>
        <w:pStyle w:val="aa"/>
        <w:numPr>
          <w:ilvl w:val="0"/>
          <w:numId w:val="8"/>
        </w:numPr>
        <w:ind w:firstLineChars="0"/>
      </w:pPr>
      <w:r w:rsidRPr="00F56DF8">
        <w:t>客户端访问</w:t>
      </w:r>
      <w:r w:rsidRPr="00F56DF8">
        <w:t>master</w:t>
      </w:r>
      <w:r w:rsidRPr="00F56DF8">
        <w:t>需要密码</w:t>
      </w:r>
    </w:p>
    <w:p w:rsidR="00F56DF8" w:rsidRPr="00F56DF8" w:rsidRDefault="00F56DF8" w:rsidP="000B4C71">
      <w:pPr>
        <w:pStyle w:val="aa"/>
        <w:numPr>
          <w:ilvl w:val="0"/>
          <w:numId w:val="8"/>
        </w:numPr>
        <w:ind w:firstLineChars="0"/>
      </w:pPr>
      <w:r w:rsidRPr="00F56DF8">
        <w:t>启动</w:t>
      </w:r>
      <w:r w:rsidRPr="00F56DF8">
        <w:t>slave</w:t>
      </w:r>
      <w:r w:rsidRPr="00F56DF8">
        <w:t>需要密码，在配置中进行配置即可</w:t>
      </w:r>
    </w:p>
    <w:p w:rsidR="00F56DF8" w:rsidRPr="00F56DF8" w:rsidRDefault="00F56DF8" w:rsidP="000B4C71">
      <w:pPr>
        <w:pStyle w:val="aa"/>
        <w:numPr>
          <w:ilvl w:val="0"/>
          <w:numId w:val="8"/>
        </w:numPr>
        <w:ind w:firstLineChars="0"/>
      </w:pPr>
      <w:r w:rsidRPr="00F56DF8">
        <w:t>客户端访问</w:t>
      </w:r>
      <w:r w:rsidRPr="00F56DF8">
        <w:t>slave</w:t>
      </w:r>
      <w:r w:rsidRPr="00F56DF8">
        <w:t>不需要密码</w:t>
      </w:r>
    </w:p>
    <w:p w:rsidR="00B3093F" w:rsidRPr="00B3093F" w:rsidRDefault="00B3093F" w:rsidP="00101A50">
      <w:pPr>
        <w:pStyle w:val="aa"/>
        <w:numPr>
          <w:ilvl w:val="0"/>
          <w:numId w:val="5"/>
        </w:numPr>
        <w:ind w:firstLineChars="0"/>
      </w:pPr>
      <w:r w:rsidRPr="00B3093F">
        <w:rPr>
          <w:rFonts w:hint="eastAsia"/>
        </w:rPr>
        <w:t>主从模式的缺点</w:t>
      </w:r>
    </w:p>
    <w:p w:rsidR="00B3093F" w:rsidRPr="00B3093F" w:rsidRDefault="00B3093F" w:rsidP="00101A50">
      <w:pPr>
        <w:pStyle w:val="aa"/>
        <w:numPr>
          <w:ilvl w:val="0"/>
          <w:numId w:val="10"/>
        </w:numPr>
        <w:ind w:firstLineChars="0"/>
        <w:rPr>
          <w:rFonts w:hint="eastAsia"/>
        </w:rPr>
      </w:pPr>
      <w:r w:rsidRPr="00B3093F">
        <w:rPr>
          <w:rFonts w:hint="eastAsia"/>
        </w:rPr>
        <w:t>master</w:t>
      </w:r>
      <w:r w:rsidRPr="00B3093F">
        <w:rPr>
          <w:rFonts w:hint="eastAsia"/>
        </w:rPr>
        <w:t>节点挂了以后，</w:t>
      </w:r>
      <w:r w:rsidRPr="00B3093F">
        <w:rPr>
          <w:rFonts w:hint="eastAsia"/>
        </w:rPr>
        <w:t>redis</w:t>
      </w:r>
      <w:r w:rsidRPr="00B3093F">
        <w:rPr>
          <w:rFonts w:hint="eastAsia"/>
        </w:rPr>
        <w:t>就不能对外提供写服务了，因为剩下的</w:t>
      </w:r>
      <w:r w:rsidRPr="00B3093F">
        <w:rPr>
          <w:rFonts w:hint="eastAsia"/>
        </w:rPr>
        <w:t>slave</w:t>
      </w:r>
      <w:r w:rsidRPr="00B3093F">
        <w:rPr>
          <w:rFonts w:hint="eastAsia"/>
        </w:rPr>
        <w:t>不能成为</w:t>
      </w:r>
      <w:r w:rsidRPr="00B3093F">
        <w:rPr>
          <w:rFonts w:hint="eastAsia"/>
        </w:rPr>
        <w:t>master</w:t>
      </w:r>
    </w:p>
    <w:p w:rsidR="00C619B9" w:rsidRPr="00F56DF8" w:rsidRDefault="00B3093F" w:rsidP="00101A50">
      <w:pPr>
        <w:pStyle w:val="aa"/>
        <w:numPr>
          <w:ilvl w:val="0"/>
          <w:numId w:val="10"/>
        </w:numPr>
        <w:ind w:firstLineChars="0"/>
      </w:pPr>
      <w:r w:rsidRPr="00B3093F">
        <w:rPr>
          <w:rFonts w:hint="eastAsia"/>
        </w:rPr>
        <w:lastRenderedPageBreak/>
        <w:t>这个缺点影响是很大的，尤其是对生产环境来说，是一刻都不能停止服务的，所以一般的生产坏境是不会单单只有主从模式的。所以有了下面的</w:t>
      </w:r>
      <w:r w:rsidRPr="00B3093F">
        <w:rPr>
          <w:rFonts w:hint="eastAsia"/>
        </w:rPr>
        <w:t>sentinel</w:t>
      </w:r>
      <w:r w:rsidRPr="00B3093F">
        <w:rPr>
          <w:rFonts w:hint="eastAsia"/>
        </w:rPr>
        <w:t>模式。</w:t>
      </w:r>
    </w:p>
    <w:p w:rsidR="00D95193" w:rsidRDefault="00D95193" w:rsidP="00D95193">
      <w:pPr>
        <w:pStyle w:val="2"/>
        <w:rPr>
          <w:noProof w:val="0"/>
        </w:rPr>
      </w:pPr>
      <w:r>
        <w:t>sentinel</w:t>
      </w:r>
      <w:r>
        <w:t>模式</w:t>
      </w:r>
    </w:p>
    <w:p w:rsidR="00C619B9" w:rsidRDefault="006F449D" w:rsidP="00C619B9">
      <w:r w:rsidRPr="006F449D">
        <w:t>sentinel</w:t>
      </w:r>
      <w:r w:rsidRPr="006F449D">
        <w:t>模式的配置</w:t>
      </w:r>
      <w:r w:rsidR="00712190">
        <w:rPr>
          <w:rFonts w:hint="eastAsia"/>
        </w:rPr>
        <w:t>参照上文</w:t>
      </w:r>
      <w:r w:rsidR="00712190">
        <w:rPr>
          <w:rFonts w:hint="eastAsia"/>
        </w:rPr>
        <w:t>:</w:t>
      </w:r>
      <w:hyperlink w:anchor="_Redis-Sentinel(redis哨兵)" w:history="1">
        <w:r w:rsidR="00712190" w:rsidRPr="00712190">
          <w:rPr>
            <w:rStyle w:val="a5"/>
            <w:rFonts w:hint="eastAsia"/>
          </w:rPr>
          <w:t>Redis-Sentinel(redis</w:t>
        </w:r>
        <w:r w:rsidR="00712190" w:rsidRPr="00712190">
          <w:rPr>
            <w:rStyle w:val="a5"/>
            <w:rFonts w:hint="eastAsia"/>
          </w:rPr>
          <w:t>哨兵</w:t>
        </w:r>
        <w:r w:rsidR="00712190" w:rsidRPr="00712190">
          <w:rPr>
            <w:rStyle w:val="a5"/>
            <w:rFonts w:hint="eastAsia"/>
          </w:rPr>
          <w:t>)</w:t>
        </w:r>
      </w:hyperlink>
    </w:p>
    <w:p w:rsidR="00E378AA" w:rsidRPr="00E378AA" w:rsidRDefault="00E378AA" w:rsidP="00E378AA">
      <w:r w:rsidRPr="00E378AA">
        <w:t>sentinel</w:t>
      </w:r>
      <w:r w:rsidRPr="00E378AA">
        <w:t>的中文含义是哨兵、守卫。也就是说既然主从模式中，当</w:t>
      </w:r>
      <w:r w:rsidRPr="00E378AA">
        <w:t>master</w:t>
      </w:r>
      <w:r w:rsidRPr="00E378AA">
        <w:t>节点挂了以后，</w:t>
      </w:r>
      <w:r w:rsidRPr="00E378AA">
        <w:t>slave</w:t>
      </w:r>
      <w:r w:rsidRPr="00E378AA">
        <w:t>节点不能主动选举一个</w:t>
      </w:r>
      <w:r w:rsidRPr="00E378AA">
        <w:t>master</w:t>
      </w:r>
      <w:r w:rsidRPr="00E378AA">
        <w:t>节点出来，那么我就安排一个或多个</w:t>
      </w:r>
      <w:r w:rsidRPr="00E378AA">
        <w:t>sentinel</w:t>
      </w:r>
      <w:r w:rsidRPr="00E378AA">
        <w:t>来做这件事，当</w:t>
      </w:r>
      <w:r w:rsidRPr="00E378AA">
        <w:t>sentinel</w:t>
      </w:r>
      <w:r w:rsidRPr="00E378AA">
        <w:t>发现</w:t>
      </w:r>
      <w:r w:rsidRPr="00E378AA">
        <w:t>master</w:t>
      </w:r>
      <w:r w:rsidRPr="00E378AA">
        <w:t>节点挂了以后，</w:t>
      </w:r>
      <w:r w:rsidRPr="00E378AA">
        <w:t>sentinel</w:t>
      </w:r>
      <w:r w:rsidRPr="00E378AA">
        <w:t>就会从</w:t>
      </w:r>
      <w:r w:rsidRPr="00E378AA">
        <w:t>slave</w:t>
      </w:r>
      <w:r w:rsidRPr="00E378AA">
        <w:t>中重新选举一个</w:t>
      </w:r>
      <w:r w:rsidRPr="00E378AA">
        <w:t>master</w:t>
      </w:r>
      <w:r w:rsidRPr="00E378AA">
        <w:t>。</w:t>
      </w:r>
    </w:p>
    <w:p w:rsidR="00E378AA" w:rsidRPr="00E378AA" w:rsidRDefault="00E378AA" w:rsidP="00280CEC">
      <w:r w:rsidRPr="00E378AA">
        <w:t>对</w:t>
      </w:r>
      <w:r w:rsidRPr="00E378AA">
        <w:t>sentinel</w:t>
      </w:r>
      <w:r w:rsidRPr="00E378AA">
        <w:t>模式的理解：</w:t>
      </w:r>
    </w:p>
    <w:p w:rsidR="00E378AA" w:rsidRPr="00E378AA" w:rsidRDefault="00E378AA" w:rsidP="00E378AA">
      <w:pPr>
        <w:numPr>
          <w:ilvl w:val="0"/>
          <w:numId w:val="11"/>
        </w:numPr>
      </w:pPr>
      <w:r w:rsidRPr="00E378AA">
        <w:t>sentinel</w:t>
      </w:r>
      <w:r w:rsidRPr="00E378AA">
        <w:t>模式是建立在主从模式的基础上，如果只有一个</w:t>
      </w:r>
      <w:r w:rsidRPr="00E378AA">
        <w:t>Redis</w:t>
      </w:r>
      <w:r w:rsidRPr="00E378AA">
        <w:t>节点，</w:t>
      </w:r>
      <w:r w:rsidRPr="00E378AA">
        <w:t>sentinel</w:t>
      </w:r>
      <w:r w:rsidRPr="00E378AA">
        <w:t>就没有任何意义</w:t>
      </w:r>
    </w:p>
    <w:p w:rsidR="00E378AA" w:rsidRPr="00E378AA" w:rsidRDefault="00E378AA" w:rsidP="00E378AA">
      <w:pPr>
        <w:numPr>
          <w:ilvl w:val="0"/>
          <w:numId w:val="11"/>
        </w:numPr>
      </w:pPr>
      <w:r w:rsidRPr="00E378AA">
        <w:t>当</w:t>
      </w:r>
      <w:r w:rsidRPr="00E378AA">
        <w:t>master</w:t>
      </w:r>
      <w:r w:rsidRPr="00E378AA">
        <w:t>节点挂了以后，</w:t>
      </w:r>
      <w:r w:rsidRPr="00E378AA">
        <w:t>sentinel</w:t>
      </w:r>
      <w:r w:rsidRPr="00E378AA">
        <w:t>会在</w:t>
      </w:r>
      <w:r w:rsidRPr="00E378AA">
        <w:t>slave</w:t>
      </w:r>
      <w:r w:rsidRPr="00E378AA">
        <w:t>中选择一个做为</w:t>
      </w:r>
      <w:r w:rsidRPr="00E378AA">
        <w:t>master</w:t>
      </w:r>
      <w:r w:rsidRPr="00E378AA">
        <w:t>，并修改它们的配置文件，其他</w:t>
      </w:r>
      <w:r w:rsidRPr="00E378AA">
        <w:t>slave</w:t>
      </w:r>
      <w:r w:rsidRPr="00E378AA">
        <w:t>的配置文件也会被修改，比如</w:t>
      </w:r>
      <w:r w:rsidRPr="00E378AA">
        <w:t>slaveof</w:t>
      </w:r>
      <w:r w:rsidRPr="00E378AA">
        <w:t>属性会指向新的</w:t>
      </w:r>
      <w:r w:rsidRPr="00E378AA">
        <w:t>master</w:t>
      </w:r>
    </w:p>
    <w:p w:rsidR="00E378AA" w:rsidRPr="00E378AA" w:rsidRDefault="00E378AA" w:rsidP="00E378AA">
      <w:pPr>
        <w:numPr>
          <w:ilvl w:val="0"/>
          <w:numId w:val="11"/>
        </w:numPr>
      </w:pPr>
      <w:r w:rsidRPr="00E378AA">
        <w:t>当</w:t>
      </w:r>
      <w:r w:rsidRPr="00E378AA">
        <w:t>master</w:t>
      </w:r>
      <w:r w:rsidRPr="00E378AA">
        <w:t>节点重新启动后，它将不再是</w:t>
      </w:r>
      <w:r w:rsidRPr="00E378AA">
        <w:t>master</w:t>
      </w:r>
      <w:r w:rsidRPr="00E378AA">
        <w:t>而是做为</w:t>
      </w:r>
      <w:r w:rsidRPr="00E378AA">
        <w:t>slave</w:t>
      </w:r>
      <w:r w:rsidRPr="00E378AA">
        <w:t>接收新的</w:t>
      </w:r>
      <w:r w:rsidRPr="00E378AA">
        <w:t>master</w:t>
      </w:r>
      <w:r w:rsidRPr="00E378AA">
        <w:t>节点的同步数据</w:t>
      </w:r>
    </w:p>
    <w:p w:rsidR="00E378AA" w:rsidRPr="00E378AA" w:rsidRDefault="00E378AA" w:rsidP="00E378AA">
      <w:pPr>
        <w:numPr>
          <w:ilvl w:val="0"/>
          <w:numId w:val="11"/>
        </w:numPr>
      </w:pPr>
      <w:r w:rsidRPr="00E378AA">
        <w:t>sentinel</w:t>
      </w:r>
      <w:r w:rsidRPr="00E378AA">
        <w:t>因为也是一个进程有挂掉的可能，所以</w:t>
      </w:r>
      <w:r w:rsidRPr="00E378AA">
        <w:t>sentinel</w:t>
      </w:r>
      <w:r w:rsidRPr="00E378AA">
        <w:t>也会启动多个形成一个</w:t>
      </w:r>
      <w:r w:rsidRPr="00E378AA">
        <w:t>sentinel</w:t>
      </w:r>
      <w:r w:rsidRPr="00E378AA">
        <w:t>集群</w:t>
      </w:r>
    </w:p>
    <w:p w:rsidR="00E378AA" w:rsidRPr="00E378AA" w:rsidRDefault="00E378AA" w:rsidP="00E378AA">
      <w:pPr>
        <w:numPr>
          <w:ilvl w:val="0"/>
          <w:numId w:val="11"/>
        </w:numPr>
      </w:pPr>
      <w:r w:rsidRPr="00E378AA">
        <w:t>当主从模式配置密码时，</w:t>
      </w:r>
      <w:r w:rsidRPr="00E378AA">
        <w:t>sentinel</w:t>
      </w:r>
      <w:r w:rsidRPr="00E378AA">
        <w:t>也会同步将配置信息修改到配置文件中，不许要担心。</w:t>
      </w:r>
    </w:p>
    <w:p w:rsidR="00E378AA" w:rsidRPr="00E378AA" w:rsidRDefault="00E378AA" w:rsidP="00E378AA">
      <w:pPr>
        <w:numPr>
          <w:ilvl w:val="0"/>
          <w:numId w:val="11"/>
        </w:numPr>
      </w:pPr>
      <w:r w:rsidRPr="00E378AA">
        <w:lastRenderedPageBreak/>
        <w:t>一个</w:t>
      </w:r>
      <w:r w:rsidRPr="00E378AA">
        <w:t>sentinel</w:t>
      </w:r>
      <w:r w:rsidRPr="00E378AA">
        <w:t>或</w:t>
      </w:r>
      <w:r w:rsidRPr="00E378AA">
        <w:t>sentinel</w:t>
      </w:r>
      <w:r w:rsidRPr="00E378AA">
        <w:t>集群可以管理多个主从</w:t>
      </w:r>
      <w:r w:rsidRPr="00E378AA">
        <w:t>Redis</w:t>
      </w:r>
      <w:r w:rsidRPr="00E378AA">
        <w:t>。</w:t>
      </w:r>
    </w:p>
    <w:p w:rsidR="00E378AA" w:rsidRPr="00E378AA" w:rsidRDefault="00E378AA" w:rsidP="00E378AA">
      <w:pPr>
        <w:numPr>
          <w:ilvl w:val="0"/>
          <w:numId w:val="11"/>
        </w:numPr>
      </w:pPr>
      <w:r w:rsidRPr="00E378AA">
        <w:t>sentinel</w:t>
      </w:r>
      <w:r w:rsidRPr="00E378AA">
        <w:t>最好不要和</w:t>
      </w:r>
      <w:r w:rsidRPr="00E378AA">
        <w:t>Redis</w:t>
      </w:r>
      <w:r w:rsidRPr="00E378AA">
        <w:t>部署在同一台机器，不然</w:t>
      </w:r>
      <w:r w:rsidRPr="00E378AA">
        <w:t>Redis</w:t>
      </w:r>
      <w:r w:rsidRPr="00E378AA">
        <w:t>的服务器挂了以后，</w:t>
      </w:r>
      <w:r w:rsidRPr="00E378AA">
        <w:t>sentinel</w:t>
      </w:r>
      <w:r w:rsidRPr="00E378AA">
        <w:t>也挂了</w:t>
      </w:r>
    </w:p>
    <w:p w:rsidR="00E378AA" w:rsidRPr="00E378AA" w:rsidRDefault="00E378AA" w:rsidP="00E378AA">
      <w:pPr>
        <w:numPr>
          <w:ilvl w:val="0"/>
          <w:numId w:val="11"/>
        </w:numPr>
      </w:pPr>
      <w:r w:rsidRPr="00E378AA">
        <w:t>sentinel</w:t>
      </w:r>
      <w:r w:rsidRPr="00E378AA">
        <w:t>监控的</w:t>
      </w:r>
      <w:r w:rsidRPr="00E378AA">
        <w:t>Redis</w:t>
      </w:r>
      <w:r w:rsidRPr="00E378AA">
        <w:t>集群都会定义一个</w:t>
      </w:r>
      <w:r w:rsidRPr="00E378AA">
        <w:t>master</w:t>
      </w:r>
      <w:r w:rsidRPr="00E378AA">
        <w:t>名字，这个名字代表</w:t>
      </w:r>
      <w:r w:rsidRPr="00E378AA">
        <w:t>Redis</w:t>
      </w:r>
      <w:r w:rsidRPr="00E378AA">
        <w:t>集群的</w:t>
      </w:r>
      <w:r w:rsidRPr="00E378AA">
        <w:t>master Redis</w:t>
      </w:r>
      <w:r w:rsidRPr="00E378AA">
        <w:t>。</w:t>
      </w:r>
    </w:p>
    <w:p w:rsidR="00E378AA" w:rsidRPr="00E378AA" w:rsidRDefault="00E378AA" w:rsidP="00280CEC">
      <w:pPr>
        <w:ind w:firstLine="360"/>
      </w:pPr>
      <w:r w:rsidRPr="00E378AA">
        <w:t> </w:t>
      </w:r>
      <w:r w:rsidRPr="00E378AA">
        <w:t>当使用</w:t>
      </w:r>
      <w:r w:rsidRPr="00E378AA">
        <w:t>sentinel</w:t>
      </w:r>
      <w:r w:rsidRPr="00E378AA">
        <w:t>模式的时候，客户端就不要直接连接</w:t>
      </w:r>
      <w:r w:rsidRPr="00E378AA">
        <w:t>Redis</w:t>
      </w:r>
      <w:r w:rsidRPr="00E378AA">
        <w:t>，而是连接</w:t>
      </w:r>
      <w:r w:rsidRPr="00E378AA">
        <w:t>sentinel</w:t>
      </w:r>
      <w:r w:rsidRPr="00E378AA">
        <w:t>的</w:t>
      </w:r>
      <w:r w:rsidRPr="00E378AA">
        <w:t>ip</w:t>
      </w:r>
      <w:r w:rsidRPr="00E378AA">
        <w:t>和</w:t>
      </w:r>
      <w:r w:rsidRPr="00E378AA">
        <w:t>port</w:t>
      </w:r>
      <w:r w:rsidRPr="00E378AA">
        <w:t>，由</w:t>
      </w:r>
      <w:r w:rsidRPr="00E378AA">
        <w:t>sentinel</w:t>
      </w:r>
      <w:r w:rsidRPr="00E378AA">
        <w:t>来提供具体的可提供服务的</w:t>
      </w:r>
      <w:r w:rsidRPr="00E378AA">
        <w:t>Redis</w:t>
      </w:r>
      <w:r w:rsidRPr="00E378AA">
        <w:t>实现，这样当</w:t>
      </w:r>
      <w:r w:rsidRPr="00E378AA">
        <w:t>master</w:t>
      </w:r>
      <w:r w:rsidRPr="00E378AA">
        <w:t>节点挂掉以后，</w:t>
      </w:r>
      <w:r w:rsidRPr="00E378AA">
        <w:t>sentinel</w:t>
      </w:r>
      <w:r w:rsidRPr="00E378AA">
        <w:t>就会感知并将新的</w:t>
      </w:r>
      <w:r w:rsidRPr="00E378AA">
        <w:t>master</w:t>
      </w:r>
      <w:r w:rsidRPr="00E378AA">
        <w:t>节点提供给使用者。</w:t>
      </w:r>
    </w:p>
    <w:p w:rsidR="00E378AA" w:rsidRPr="00E378AA" w:rsidRDefault="00E378AA" w:rsidP="00E378AA">
      <w:r w:rsidRPr="00E378AA">
        <w:t xml:space="preserve">　　</w:t>
      </w:r>
      <w:r w:rsidRPr="00E378AA">
        <w:t>sentinel</w:t>
      </w:r>
      <w:r w:rsidRPr="00E378AA">
        <w:t>模式基本可以满足一般生产的需求，具备高可用性。但是当数据量过大到一台服务器存放不下的情况时，主从模式或</w:t>
      </w:r>
      <w:r w:rsidRPr="00E378AA">
        <w:t>sentinel</w:t>
      </w:r>
      <w:r w:rsidRPr="00E378AA">
        <w:t>模式就不能满足需求了，这个时候需要对存储的数据进行分片，将数据存储到多个</w:t>
      </w:r>
      <w:r w:rsidRPr="00E378AA">
        <w:t>Redis</w:t>
      </w:r>
      <w:r w:rsidRPr="00E378AA">
        <w:t>实例中，就是下面要讲的。</w:t>
      </w:r>
    </w:p>
    <w:p w:rsidR="00D95193" w:rsidRDefault="00D95193" w:rsidP="00D95193">
      <w:pPr>
        <w:pStyle w:val="2"/>
        <w:rPr>
          <w:noProof w:val="0"/>
        </w:rPr>
      </w:pPr>
      <w:r>
        <w:t>cluster</w:t>
      </w:r>
      <w:r>
        <w:t>模式</w:t>
      </w:r>
    </w:p>
    <w:p w:rsidR="003A686C" w:rsidRPr="003A686C" w:rsidRDefault="00494F2B" w:rsidP="0075372A">
      <w:pPr>
        <w:ind w:firstLine="420"/>
        <w:rPr>
          <w:rFonts w:asciiTheme="minorEastAsia" w:hAnsiTheme="minorEastAsia"/>
        </w:rPr>
      </w:pPr>
      <w:r w:rsidRPr="00494F2B">
        <w:rPr>
          <w:rFonts w:asciiTheme="minorEastAsia" w:hAnsiTheme="minorEastAsia"/>
        </w:rPr>
        <w:t>cluster</w:t>
      </w:r>
      <w:r w:rsidR="003A686C" w:rsidRPr="003A686C">
        <w:rPr>
          <w:rFonts w:asciiTheme="minorEastAsia" w:hAnsiTheme="minorEastAsia"/>
        </w:rPr>
        <w:t>模式的参照</w:t>
      </w:r>
      <w:r>
        <w:rPr>
          <w:rFonts w:asciiTheme="minorEastAsia" w:hAnsiTheme="minorEastAsia" w:hint="eastAsia"/>
        </w:rPr>
        <w:t>上文</w:t>
      </w:r>
      <w:r w:rsidR="003A686C" w:rsidRPr="003A686C">
        <w:rPr>
          <w:rFonts w:asciiTheme="minorEastAsia" w:hAnsiTheme="minorEastAsia"/>
        </w:rPr>
        <w:t>：</w:t>
      </w:r>
      <w:hyperlink w:anchor="_redis-cluster(redis集群)" w:history="1">
        <w:r w:rsidR="0075372A" w:rsidRPr="0075372A">
          <w:rPr>
            <w:rStyle w:val="a5"/>
            <w:rFonts w:asciiTheme="minorEastAsia" w:hAnsiTheme="minorEastAsia"/>
          </w:rPr>
          <w:t>redis-cluster(redis集群)</w:t>
        </w:r>
      </w:hyperlink>
    </w:p>
    <w:p w:rsidR="003A686C" w:rsidRPr="003A686C" w:rsidRDefault="0075372A" w:rsidP="003A686C">
      <w:pPr>
        <w:rPr>
          <w:rFonts w:asciiTheme="minorEastAsia" w:hAnsiTheme="minorEastAsia"/>
        </w:rPr>
      </w:pPr>
      <w:r>
        <w:rPr>
          <w:rFonts w:asciiTheme="minorEastAsia" w:hAnsiTheme="minorEastAsia"/>
        </w:rPr>
        <w:t xml:space="preserve">　</w:t>
      </w:r>
      <w:r>
        <w:rPr>
          <w:rFonts w:asciiTheme="minorEastAsia" w:hAnsiTheme="minorEastAsia"/>
        </w:rPr>
        <w:tab/>
      </w:r>
      <w:r w:rsidR="003A686C" w:rsidRPr="003A686C">
        <w:rPr>
          <w:rFonts w:asciiTheme="minorEastAsia" w:hAnsiTheme="minorEastAsia"/>
        </w:rPr>
        <w:t>cluster的出现是为了解决单机Redis容量有限的问题，将Redis的数据根据一定的规则分配到多台机器。对cluster的一些理解：</w:t>
      </w:r>
    </w:p>
    <w:p w:rsidR="003A686C" w:rsidRPr="003A686C" w:rsidRDefault="003A686C" w:rsidP="003A686C">
      <w:pPr>
        <w:numPr>
          <w:ilvl w:val="0"/>
          <w:numId w:val="12"/>
        </w:numPr>
        <w:rPr>
          <w:rFonts w:asciiTheme="minorEastAsia" w:hAnsiTheme="minorEastAsia"/>
        </w:rPr>
      </w:pPr>
      <w:r w:rsidRPr="003A686C">
        <w:rPr>
          <w:rFonts w:asciiTheme="minorEastAsia" w:hAnsiTheme="minorEastAsia"/>
        </w:rPr>
        <w:t>cluster可以说是sentinel和主从模式的结合体，通过cluster可以实现主从和master重选功能，所以如果配置两个副本三个分片的话，就需要六个Redis实例。</w:t>
      </w:r>
    </w:p>
    <w:p w:rsidR="003A686C" w:rsidRPr="003A686C" w:rsidRDefault="003A686C" w:rsidP="003A686C">
      <w:pPr>
        <w:numPr>
          <w:ilvl w:val="0"/>
          <w:numId w:val="12"/>
        </w:numPr>
        <w:rPr>
          <w:rFonts w:asciiTheme="minorEastAsia" w:hAnsiTheme="minorEastAsia"/>
        </w:rPr>
      </w:pPr>
      <w:r w:rsidRPr="003A686C">
        <w:rPr>
          <w:rFonts w:asciiTheme="minorEastAsia" w:hAnsiTheme="minorEastAsia"/>
        </w:rPr>
        <w:t>因为Redis的数据是根据一定规则分配到cluster的不同机器</w:t>
      </w:r>
      <w:r w:rsidRPr="003A686C">
        <w:rPr>
          <w:rFonts w:asciiTheme="minorEastAsia" w:hAnsiTheme="minorEastAsia"/>
        </w:rPr>
        <w:lastRenderedPageBreak/>
        <w:t>的，当数据量过大时，可以新增机器进行扩容</w:t>
      </w:r>
    </w:p>
    <w:p w:rsidR="003A686C" w:rsidRPr="003A686C" w:rsidRDefault="003A686C" w:rsidP="00191A99">
      <w:pPr>
        <w:ind w:left="570"/>
        <w:rPr>
          <w:rFonts w:asciiTheme="minorEastAsia" w:hAnsiTheme="minorEastAsia"/>
        </w:rPr>
      </w:pPr>
      <w:r w:rsidRPr="003A686C">
        <w:rPr>
          <w:rFonts w:asciiTheme="minorEastAsia" w:hAnsiTheme="minorEastAsia"/>
        </w:rPr>
        <w:t>这种模式适合数据量巨大的缓存要求，当数据量不是很大使用sentinel即可。</w:t>
      </w:r>
    </w:p>
    <w:p w:rsidR="008D566E" w:rsidRDefault="00F941B3" w:rsidP="00F941B3">
      <w:pPr>
        <w:pStyle w:val="1"/>
      </w:pPr>
      <w:r>
        <w:rPr>
          <w:rFonts w:hint="eastAsia"/>
        </w:rPr>
        <w:t>安装</w:t>
      </w:r>
      <w:r>
        <w:rPr>
          <w:rFonts w:hint="eastAsia"/>
        </w:rPr>
        <w:t>redis</w:t>
      </w:r>
      <w:r>
        <w:rPr>
          <w:rFonts w:hint="eastAsia"/>
        </w:rPr>
        <w:t>监控工具</w:t>
      </w:r>
      <w:r>
        <w:rPr>
          <w:rFonts w:hint="eastAsia"/>
        </w:rPr>
        <w:t>redis</w:t>
      </w:r>
      <w:r>
        <w:t>live</w:t>
      </w:r>
    </w:p>
    <w:p w:rsidR="00F941B3" w:rsidRDefault="00C15ED2" w:rsidP="00951D9D">
      <w:pPr>
        <w:rPr>
          <w:rFonts w:asciiTheme="minorEastAsia" w:hAnsiTheme="minorEastAsia"/>
        </w:rPr>
      </w:pPr>
      <w:r>
        <w:rPr>
          <w:rFonts w:asciiTheme="minorEastAsia" w:hAnsiTheme="minorEastAsia" w:hint="eastAsia"/>
        </w:rPr>
        <w:t>redislive依赖于python,需要先安装</w:t>
      </w:r>
      <w:r w:rsidR="00F918A7">
        <w:rPr>
          <w:rFonts w:asciiTheme="minorEastAsia" w:hAnsiTheme="minorEastAsia" w:hint="eastAsia"/>
        </w:rPr>
        <w:t>pip(python包管理工具)</w:t>
      </w:r>
    </w:p>
    <w:p w:rsidR="008D566E" w:rsidRDefault="00093AAC" w:rsidP="00093AAC">
      <w:pPr>
        <w:pStyle w:val="2"/>
      </w:pPr>
      <w:r>
        <w:t>pip</w:t>
      </w:r>
      <w:r>
        <w:t>安装步骤</w:t>
      </w:r>
    </w:p>
    <w:tbl>
      <w:tblPr>
        <w:tblStyle w:val="a6"/>
        <w:tblW w:w="0" w:type="auto"/>
        <w:tblLook w:val="04A0" w:firstRow="1" w:lastRow="0" w:firstColumn="1" w:lastColumn="0" w:noHBand="0" w:noVBand="1"/>
      </w:tblPr>
      <w:tblGrid>
        <w:gridCol w:w="8296"/>
      </w:tblGrid>
      <w:tr w:rsidR="003A3A2C" w:rsidTr="003A3A2C">
        <w:tc>
          <w:tcPr>
            <w:tcW w:w="8296" w:type="dxa"/>
          </w:tcPr>
          <w:p w:rsidR="00256C14" w:rsidRDefault="00256C14" w:rsidP="00256C14">
            <w:pPr>
              <w:jc w:val="left"/>
              <w:rPr>
                <w:rFonts w:asciiTheme="minorEastAsia" w:hAnsiTheme="minorEastAsia"/>
              </w:rPr>
            </w:pPr>
            <w:r>
              <w:rPr>
                <w:rFonts w:asciiTheme="minorEastAsia" w:hAnsiTheme="minorEastAsia"/>
              </w:rPr>
              <w:t>可参考</w:t>
            </w:r>
            <w:r>
              <w:rPr>
                <w:rFonts w:asciiTheme="minorEastAsia" w:hAnsiTheme="minorEastAsia" w:hint="eastAsia"/>
              </w:rPr>
              <w:t>:</w:t>
            </w:r>
          </w:p>
          <w:p w:rsidR="003A3A2C" w:rsidRPr="00256C14" w:rsidRDefault="00E475B4" w:rsidP="00256C14">
            <w:pPr>
              <w:jc w:val="left"/>
              <w:rPr>
                <w:rFonts w:asciiTheme="minorEastAsia" w:hAnsiTheme="minorEastAsia"/>
              </w:rPr>
            </w:pPr>
            <w:hyperlink r:id="rId62" w:history="1">
              <w:r w:rsidR="003A3A2C" w:rsidRPr="00256C14">
                <w:rPr>
                  <w:rStyle w:val="a5"/>
                  <w:rFonts w:asciiTheme="minorEastAsia" w:hAnsiTheme="minorEastAsia"/>
                </w:rPr>
                <w:t>http://blog.csdn.net/yulei_qq/article/details/52984334</w:t>
              </w:r>
            </w:hyperlink>
          </w:p>
        </w:tc>
      </w:tr>
      <w:tr w:rsidR="003D1868" w:rsidTr="003A3A2C">
        <w:tc>
          <w:tcPr>
            <w:tcW w:w="8296" w:type="dxa"/>
          </w:tcPr>
          <w:p w:rsidR="007650E6" w:rsidRPr="00E71091" w:rsidRDefault="00E475B4" w:rsidP="00256C14">
            <w:pPr>
              <w:jc w:val="left"/>
              <w:rPr>
                <w:rFonts w:asciiTheme="minorEastAsia" w:hAnsiTheme="minorEastAsia"/>
              </w:rPr>
            </w:pPr>
            <w:hyperlink r:id="rId63" w:history="1">
              <w:r w:rsidR="007650E6" w:rsidRPr="007650E6">
                <w:rPr>
                  <w:rStyle w:val="a5"/>
                  <w:rFonts w:asciiTheme="minorEastAsia" w:hAnsiTheme="minorEastAsia"/>
                </w:rPr>
                <w:t>https://www.cnblogs.com/madyina/p/4060556.html</w:t>
              </w:r>
            </w:hyperlink>
          </w:p>
        </w:tc>
      </w:tr>
    </w:tbl>
    <w:p w:rsidR="003D1868" w:rsidRDefault="003D1868" w:rsidP="003D1868">
      <w:r w:rsidRPr="003D1868">
        <w:t>首先检查</w:t>
      </w:r>
      <w:r w:rsidRPr="003D1868">
        <w:t>linux</w:t>
      </w:r>
      <w:r w:rsidRPr="003D1868">
        <w:t>有没有安装</w:t>
      </w:r>
      <w:r w:rsidRPr="003D1868">
        <w:t>python-pip</w:t>
      </w:r>
      <w:r w:rsidRPr="003D1868">
        <w:t>包，直接执行</w:t>
      </w:r>
    </w:p>
    <w:tbl>
      <w:tblPr>
        <w:tblStyle w:val="a6"/>
        <w:tblW w:w="0" w:type="auto"/>
        <w:tblLook w:val="04A0" w:firstRow="1" w:lastRow="0" w:firstColumn="1" w:lastColumn="0" w:noHBand="0" w:noVBand="1"/>
      </w:tblPr>
      <w:tblGrid>
        <w:gridCol w:w="8296"/>
      </w:tblGrid>
      <w:tr w:rsidR="003D1868" w:rsidTr="003D1868">
        <w:tc>
          <w:tcPr>
            <w:tcW w:w="8296" w:type="dxa"/>
          </w:tcPr>
          <w:p w:rsidR="003D1868" w:rsidRDefault="003D1868" w:rsidP="003D1868">
            <w:r w:rsidRPr="003D1868">
              <w:t>yum install python-pip</w:t>
            </w:r>
          </w:p>
        </w:tc>
      </w:tr>
    </w:tbl>
    <w:p w:rsidR="003D1868" w:rsidRDefault="003D1868" w:rsidP="003A3A2C">
      <w:r>
        <w:drawing>
          <wp:inline distT="0" distB="0" distL="0" distR="0" wp14:anchorId="415AA6FE" wp14:editId="4DC5384D">
            <wp:extent cx="5274310" cy="21983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198370"/>
                    </a:xfrm>
                    <a:prstGeom prst="rect">
                      <a:avLst/>
                    </a:prstGeom>
                  </pic:spPr>
                </pic:pic>
              </a:graphicData>
            </a:graphic>
          </wp:inline>
        </w:drawing>
      </w:r>
    </w:p>
    <w:p w:rsidR="003D1868" w:rsidRPr="003D1868" w:rsidRDefault="003D1868" w:rsidP="003D1868">
      <w:r w:rsidRPr="003D1868">
        <w:t>没有</w:t>
      </w:r>
      <w:r w:rsidRPr="003D1868">
        <w:t>python-pip</w:t>
      </w:r>
      <w:r w:rsidRPr="003D1868">
        <w:t>包就执行命令</w:t>
      </w:r>
      <w:r w:rsidRPr="003D1868">
        <w:t> </w:t>
      </w:r>
    </w:p>
    <w:tbl>
      <w:tblPr>
        <w:tblStyle w:val="a6"/>
        <w:tblW w:w="0" w:type="auto"/>
        <w:tblLook w:val="04A0" w:firstRow="1" w:lastRow="0" w:firstColumn="1" w:lastColumn="0" w:noHBand="0" w:noVBand="1"/>
      </w:tblPr>
      <w:tblGrid>
        <w:gridCol w:w="8296"/>
      </w:tblGrid>
      <w:tr w:rsidR="003D1868" w:rsidTr="003D1868">
        <w:tc>
          <w:tcPr>
            <w:tcW w:w="8296" w:type="dxa"/>
          </w:tcPr>
          <w:p w:rsidR="003D1868" w:rsidRDefault="003D1868" w:rsidP="003A3A2C">
            <w:r w:rsidRPr="003D1868">
              <w:t>yum -y install epel-release</w:t>
            </w:r>
          </w:p>
        </w:tc>
      </w:tr>
    </w:tbl>
    <w:p w:rsidR="003A3A2C" w:rsidRDefault="00E71091" w:rsidP="003A3A2C">
      <w:r>
        <w:lastRenderedPageBreak/>
        <w:drawing>
          <wp:inline distT="0" distB="0" distL="0" distR="0" wp14:anchorId="49BC84C5" wp14:editId="11A00C7D">
            <wp:extent cx="5274310" cy="25946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94610"/>
                    </a:xfrm>
                    <a:prstGeom prst="rect">
                      <a:avLst/>
                    </a:prstGeom>
                  </pic:spPr>
                </pic:pic>
              </a:graphicData>
            </a:graphic>
          </wp:inline>
        </w:drawing>
      </w:r>
    </w:p>
    <w:p w:rsidR="003D1868" w:rsidRDefault="003D1868" w:rsidP="003A3A2C">
      <w:r w:rsidRPr="003D1868">
        <w:t>执行成功之后，再次执行</w:t>
      </w:r>
    </w:p>
    <w:tbl>
      <w:tblPr>
        <w:tblStyle w:val="a6"/>
        <w:tblW w:w="0" w:type="auto"/>
        <w:tblLook w:val="04A0" w:firstRow="1" w:lastRow="0" w:firstColumn="1" w:lastColumn="0" w:noHBand="0" w:noVBand="1"/>
      </w:tblPr>
      <w:tblGrid>
        <w:gridCol w:w="8296"/>
      </w:tblGrid>
      <w:tr w:rsidR="003D1868" w:rsidTr="003D1868">
        <w:tc>
          <w:tcPr>
            <w:tcW w:w="8296" w:type="dxa"/>
          </w:tcPr>
          <w:p w:rsidR="003D1868" w:rsidRDefault="003D1868" w:rsidP="003A3A2C">
            <w:r w:rsidRPr="003D1868">
              <w:t>yum install python-pip</w:t>
            </w:r>
          </w:p>
        </w:tc>
      </w:tr>
    </w:tbl>
    <w:p w:rsidR="003D1868" w:rsidRDefault="003D1868" w:rsidP="003A3A2C">
      <w:r>
        <w:drawing>
          <wp:inline distT="0" distB="0" distL="0" distR="0" wp14:anchorId="1811F5D1" wp14:editId="47A11EFC">
            <wp:extent cx="5274310" cy="18923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92300"/>
                    </a:xfrm>
                    <a:prstGeom prst="rect">
                      <a:avLst/>
                    </a:prstGeom>
                  </pic:spPr>
                </pic:pic>
              </a:graphicData>
            </a:graphic>
          </wp:inline>
        </w:drawing>
      </w:r>
    </w:p>
    <w:p w:rsidR="000A68FD" w:rsidRDefault="000A68FD" w:rsidP="003A3A2C">
      <w:r w:rsidRPr="000A68FD">
        <w:t>对安装好的</w:t>
      </w:r>
      <w:r w:rsidRPr="000A68FD">
        <w:t>pip</w:t>
      </w:r>
      <w:r w:rsidRPr="000A68FD">
        <w:t>进行升级</w:t>
      </w:r>
      <w:r w:rsidRPr="000A68FD">
        <w:t> </w:t>
      </w:r>
    </w:p>
    <w:tbl>
      <w:tblPr>
        <w:tblStyle w:val="a6"/>
        <w:tblW w:w="0" w:type="auto"/>
        <w:tblLook w:val="04A0" w:firstRow="1" w:lastRow="0" w:firstColumn="1" w:lastColumn="0" w:noHBand="0" w:noVBand="1"/>
      </w:tblPr>
      <w:tblGrid>
        <w:gridCol w:w="8296"/>
      </w:tblGrid>
      <w:tr w:rsidR="000A68FD" w:rsidTr="000A68FD">
        <w:tc>
          <w:tcPr>
            <w:tcW w:w="8296" w:type="dxa"/>
          </w:tcPr>
          <w:p w:rsidR="000A68FD" w:rsidRDefault="000A68FD" w:rsidP="003A3A2C">
            <w:r w:rsidRPr="000A68FD">
              <w:t>pip install --upgrade pip</w:t>
            </w:r>
          </w:p>
        </w:tc>
      </w:tr>
    </w:tbl>
    <w:p w:rsidR="003D1868" w:rsidRDefault="00FB4F2F" w:rsidP="00FB4F2F">
      <w:pPr>
        <w:pStyle w:val="2"/>
      </w:pPr>
      <w:r>
        <w:t>安装</w:t>
      </w:r>
      <w:r>
        <w:t>redislive</w:t>
      </w:r>
    </w:p>
    <w:p w:rsidR="00FB4F2F" w:rsidRPr="00FB4F2F" w:rsidRDefault="00FB4F2F" w:rsidP="00FB4F2F">
      <w:r>
        <w:t>下载并解压</w:t>
      </w:r>
      <w:r>
        <w:t>redislive</w:t>
      </w:r>
    </w:p>
    <w:p w:rsidR="003D1868" w:rsidRDefault="00FB4F2F" w:rsidP="003A3A2C">
      <w:r>
        <w:lastRenderedPageBreak/>
        <w:drawing>
          <wp:inline distT="0" distB="0" distL="0" distR="0" wp14:anchorId="25269F0E" wp14:editId="3F2A14D8">
            <wp:extent cx="5274310" cy="22180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218055"/>
                    </a:xfrm>
                    <a:prstGeom prst="rect">
                      <a:avLst/>
                    </a:prstGeom>
                  </pic:spPr>
                </pic:pic>
              </a:graphicData>
            </a:graphic>
          </wp:inline>
        </w:drawing>
      </w:r>
    </w:p>
    <w:p w:rsidR="003D1868" w:rsidRDefault="00CE6638" w:rsidP="003A3A2C">
      <w:r>
        <w:t>进入</w:t>
      </w:r>
      <w:r>
        <w:t>src</w:t>
      </w:r>
      <w:r>
        <w:t>目录</w:t>
      </w:r>
    </w:p>
    <w:p w:rsidR="003D1868" w:rsidRDefault="00CE6638" w:rsidP="003A3A2C">
      <w:r>
        <w:drawing>
          <wp:inline distT="0" distB="0" distL="0" distR="0" wp14:anchorId="28856226" wp14:editId="2DDFA8AC">
            <wp:extent cx="5274310" cy="35902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590290"/>
                    </a:xfrm>
                    <a:prstGeom prst="rect">
                      <a:avLst/>
                    </a:prstGeom>
                  </pic:spPr>
                </pic:pic>
              </a:graphicData>
            </a:graphic>
          </wp:inline>
        </w:drawing>
      </w:r>
    </w:p>
    <w:p w:rsidR="003D1868" w:rsidRDefault="00F462FD" w:rsidP="003A3A2C">
      <w:r>
        <w:t>复制</w:t>
      </w:r>
      <w:r w:rsidRPr="00F462FD">
        <w:t>redis-live.conf.example</w:t>
      </w:r>
      <w:r>
        <w:t>为</w:t>
      </w:r>
      <w:r>
        <w:t>redis-live.conf</w:t>
      </w:r>
      <w:r>
        <w:t>并修改内容如下</w:t>
      </w:r>
    </w:p>
    <w:p w:rsidR="003D1868" w:rsidRDefault="00F462FD" w:rsidP="003A3A2C">
      <w:r>
        <w:lastRenderedPageBreak/>
        <w:drawing>
          <wp:inline distT="0" distB="0" distL="0" distR="0" wp14:anchorId="2BCC52B7" wp14:editId="4AD7EC93">
            <wp:extent cx="5274310" cy="3550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550920"/>
                    </a:xfrm>
                    <a:prstGeom prst="rect">
                      <a:avLst/>
                    </a:prstGeom>
                  </pic:spPr>
                </pic:pic>
              </a:graphicData>
            </a:graphic>
          </wp:inline>
        </w:drawing>
      </w:r>
    </w:p>
    <w:p w:rsidR="003D1868" w:rsidRDefault="001C775F" w:rsidP="003A3A2C">
      <w:r w:rsidRPr="001C775F">
        <w:t>redis-live.conf</w:t>
      </w:r>
    </w:p>
    <w:tbl>
      <w:tblPr>
        <w:tblStyle w:val="a6"/>
        <w:tblW w:w="0" w:type="auto"/>
        <w:tblLook w:val="04A0" w:firstRow="1" w:lastRow="0" w:firstColumn="1" w:lastColumn="0" w:noHBand="0" w:noVBand="1"/>
      </w:tblPr>
      <w:tblGrid>
        <w:gridCol w:w="8296"/>
      </w:tblGrid>
      <w:tr w:rsidR="00075628" w:rsidTr="00075628">
        <w:tc>
          <w:tcPr>
            <w:tcW w:w="8296" w:type="dxa"/>
          </w:tcPr>
          <w:p w:rsidR="00075628" w:rsidRDefault="00075628" w:rsidP="00075628">
            <w:r>
              <w:t>{</w:t>
            </w:r>
          </w:p>
          <w:p w:rsidR="00075628" w:rsidRDefault="00075628" w:rsidP="00075628">
            <w:r>
              <w:t xml:space="preserve">    "RedisServers":[</w:t>
            </w:r>
          </w:p>
          <w:p w:rsidR="00075628" w:rsidRDefault="00075628" w:rsidP="00075628">
            <w:r>
              <w:t xml:space="preserve">        {</w:t>
            </w:r>
          </w:p>
          <w:p w:rsidR="00075628" w:rsidRDefault="00075628" w:rsidP="00075628">
            <w:r>
              <w:t xml:space="preserve">            "server":"192.168.10.44",</w:t>
            </w:r>
          </w:p>
          <w:p w:rsidR="00075628" w:rsidRDefault="00075628" w:rsidP="00075628">
            <w:r>
              <w:t xml:space="preserve">            "port":6379</w:t>
            </w:r>
          </w:p>
          <w:p w:rsidR="00075628" w:rsidRDefault="00075628" w:rsidP="00075628">
            <w:r>
              <w:t xml:space="preserve">        },</w:t>
            </w:r>
          </w:p>
          <w:p w:rsidR="00075628" w:rsidRDefault="00075628" w:rsidP="00075628">
            <w:r>
              <w:t xml:space="preserve">        {</w:t>
            </w:r>
          </w:p>
          <w:p w:rsidR="00075628" w:rsidRDefault="00075628" w:rsidP="00075628">
            <w:r>
              <w:t xml:space="preserve">            "server":"localhost",</w:t>
            </w:r>
          </w:p>
          <w:p w:rsidR="00075628" w:rsidRDefault="00075628" w:rsidP="00075628">
            <w:r>
              <w:t xml:space="preserve">            "port":6380</w:t>
            </w:r>
          </w:p>
          <w:p w:rsidR="00075628" w:rsidRDefault="00075628" w:rsidP="00075628">
            <w:r>
              <w:t xml:space="preserve">        }</w:t>
            </w:r>
          </w:p>
          <w:p w:rsidR="00075628" w:rsidRDefault="00075628" w:rsidP="00075628">
            <w:r>
              <w:t xml:space="preserve">    ],</w:t>
            </w:r>
          </w:p>
          <w:p w:rsidR="00075628" w:rsidRDefault="00075628" w:rsidP="00075628">
            <w:r>
              <w:t xml:space="preserve">    "DataStoreType":"redis",</w:t>
            </w:r>
          </w:p>
          <w:p w:rsidR="00075628" w:rsidRDefault="00075628" w:rsidP="00075628">
            <w:r>
              <w:lastRenderedPageBreak/>
              <w:t xml:space="preserve">    "RedisStatsServer":{</w:t>
            </w:r>
          </w:p>
          <w:p w:rsidR="00075628" w:rsidRDefault="00075628" w:rsidP="00075628">
            <w:r>
              <w:t xml:space="preserve">        "server":"192.168.10.44",</w:t>
            </w:r>
          </w:p>
          <w:p w:rsidR="00075628" w:rsidRDefault="00075628" w:rsidP="00075628">
            <w:r>
              <w:t xml:space="preserve">        "port":6379</w:t>
            </w:r>
          </w:p>
          <w:p w:rsidR="00075628" w:rsidRDefault="00075628" w:rsidP="00075628">
            <w:r>
              <w:t xml:space="preserve">    },</w:t>
            </w:r>
          </w:p>
          <w:p w:rsidR="00075628" w:rsidRDefault="00075628" w:rsidP="00075628">
            <w:r>
              <w:t xml:space="preserve">    "SqliteStatsStore":{</w:t>
            </w:r>
          </w:p>
          <w:p w:rsidR="00075628" w:rsidRDefault="00075628" w:rsidP="00075628">
            <w:r>
              <w:t xml:space="preserve">        "path":"to your sql lite file"</w:t>
            </w:r>
          </w:p>
          <w:p w:rsidR="00075628" w:rsidRDefault="00075628" w:rsidP="00075628">
            <w:r>
              <w:t xml:space="preserve">    }</w:t>
            </w:r>
          </w:p>
          <w:p w:rsidR="00075628" w:rsidRDefault="00075628" w:rsidP="00075628">
            <w:r>
              <w:t>}</w:t>
            </w:r>
          </w:p>
        </w:tc>
      </w:tr>
    </w:tbl>
    <w:p w:rsidR="00DA3F6C" w:rsidRDefault="00DA3F6C" w:rsidP="003A3A2C">
      <w:r w:rsidRPr="00DA3F6C">
        <w:lastRenderedPageBreak/>
        <w:t>开启监控脚本：</w:t>
      </w:r>
    </w:p>
    <w:tbl>
      <w:tblPr>
        <w:tblStyle w:val="a6"/>
        <w:tblW w:w="0" w:type="auto"/>
        <w:tblLook w:val="04A0" w:firstRow="1" w:lastRow="0" w:firstColumn="1" w:lastColumn="0" w:noHBand="0" w:noVBand="1"/>
      </w:tblPr>
      <w:tblGrid>
        <w:gridCol w:w="8296"/>
      </w:tblGrid>
      <w:tr w:rsidR="00DA3F6C" w:rsidTr="00DA3F6C">
        <w:tc>
          <w:tcPr>
            <w:tcW w:w="8296" w:type="dxa"/>
          </w:tcPr>
          <w:p w:rsidR="00DA3F6C" w:rsidRPr="00DA3F6C" w:rsidRDefault="000C48D1" w:rsidP="003A3A2C">
            <w:r>
              <w:t>./redi</w:t>
            </w:r>
            <w:r w:rsidR="00E07C09">
              <w:t xml:space="preserve">s-monitor.py --duration 120 </w:t>
            </w:r>
          </w:p>
        </w:tc>
      </w:tr>
    </w:tbl>
    <w:p w:rsidR="00E07C09" w:rsidRDefault="00E07C09" w:rsidP="003A3A2C">
      <w:r w:rsidRPr="00E07C09">
        <w:t>开启</w:t>
      </w:r>
      <w:r w:rsidRPr="00E07C09">
        <w:t>webserver</w:t>
      </w:r>
      <w:r w:rsidRPr="00E07C09">
        <w:t>：</w:t>
      </w:r>
    </w:p>
    <w:tbl>
      <w:tblPr>
        <w:tblStyle w:val="a6"/>
        <w:tblW w:w="0" w:type="auto"/>
        <w:tblLook w:val="04A0" w:firstRow="1" w:lastRow="0" w:firstColumn="1" w:lastColumn="0" w:noHBand="0" w:noVBand="1"/>
      </w:tblPr>
      <w:tblGrid>
        <w:gridCol w:w="8296"/>
      </w:tblGrid>
      <w:tr w:rsidR="00E07C09" w:rsidTr="00E07C09">
        <w:tc>
          <w:tcPr>
            <w:tcW w:w="8296" w:type="dxa"/>
          </w:tcPr>
          <w:p w:rsidR="00E07C09" w:rsidRDefault="00E07C09" w:rsidP="003A3A2C">
            <w:r>
              <w:t xml:space="preserve">./redis-live.py </w:t>
            </w:r>
          </w:p>
        </w:tc>
      </w:tr>
    </w:tbl>
    <w:p w:rsidR="00F462FD" w:rsidRDefault="000E5631" w:rsidP="003A3A2C">
      <w:r>
        <w:rPr>
          <w:rFonts w:hint="eastAsia"/>
        </w:rPr>
        <w:t>浏览器打开即可</w:t>
      </w:r>
      <w:r w:rsidR="007A58D0">
        <w:rPr>
          <w:rFonts w:hint="eastAsia"/>
        </w:rPr>
        <w:t>,</w:t>
      </w:r>
      <w:r w:rsidR="007A58D0">
        <w:rPr>
          <w:rFonts w:hint="eastAsia"/>
        </w:rPr>
        <w:t>默认端口</w:t>
      </w:r>
      <w:r w:rsidR="007A58D0">
        <w:rPr>
          <w:rFonts w:hint="eastAsia"/>
        </w:rPr>
        <w:t>8888,</w:t>
      </w:r>
      <w:r w:rsidR="007A58D0">
        <w:rPr>
          <w:rFonts w:hint="eastAsia"/>
        </w:rPr>
        <w:t>注意一定要加后面的</w:t>
      </w:r>
      <w:r w:rsidR="007A58D0">
        <w:rPr>
          <w:rFonts w:hint="eastAsia"/>
        </w:rPr>
        <w:t>index</w:t>
      </w:r>
      <w:r w:rsidR="007A58D0">
        <w:t>.html,</w:t>
      </w:r>
      <w:r w:rsidR="007A58D0">
        <w:t>否则</w:t>
      </w:r>
      <w:r w:rsidR="007A58D0">
        <w:rPr>
          <w:rFonts w:hint="eastAsia"/>
        </w:rPr>
        <w:t>4</w:t>
      </w:r>
      <w:r w:rsidR="006172EC">
        <w:rPr>
          <w:rFonts w:hint="eastAsia"/>
        </w:rPr>
        <w:t>0</w:t>
      </w:r>
      <w:r w:rsidR="007A58D0">
        <w:t>3</w:t>
      </w:r>
      <w:r w:rsidR="007A58D0">
        <w:t>错误</w:t>
      </w:r>
    </w:p>
    <w:p w:rsidR="00F462FD" w:rsidRDefault="008E5597" w:rsidP="003A3A2C">
      <w:r w:rsidRPr="008E5597">
        <w:t>http://192.168.10.44:8888/index.html</w:t>
      </w:r>
    </w:p>
    <w:p w:rsidR="00F462FD" w:rsidRDefault="00F462FD" w:rsidP="003A3A2C"/>
    <w:p w:rsidR="00F462FD" w:rsidRPr="003A3A2C" w:rsidRDefault="00F462FD" w:rsidP="003A3A2C"/>
    <w:p w:rsidR="008D566E" w:rsidRDefault="008D566E" w:rsidP="008D566E">
      <w:pPr>
        <w:pStyle w:val="1"/>
      </w:pPr>
      <w:r>
        <w:rPr>
          <w:rFonts w:hint="eastAsia"/>
        </w:rPr>
        <w:t>常见错误</w:t>
      </w:r>
    </w:p>
    <w:p w:rsidR="008D566E" w:rsidRDefault="008D566E" w:rsidP="00F95377">
      <w:pPr>
        <w:pStyle w:val="2"/>
      </w:pPr>
      <w:r>
        <w:t>缺少</w:t>
      </w:r>
      <w:r>
        <w:t>gcc</w:t>
      </w:r>
    </w:p>
    <w:p w:rsidR="007373A0" w:rsidRPr="007373A0" w:rsidRDefault="007373A0" w:rsidP="007373A0">
      <w:r>
        <w:t>出现如下图所示错误时安装</w:t>
      </w:r>
      <w:r>
        <w:t>gcc</w:t>
      </w:r>
      <w:r>
        <w:t>即可</w:t>
      </w:r>
    </w:p>
    <w:p w:rsidR="008D566E" w:rsidRDefault="00DD4C9A" w:rsidP="008D566E">
      <w:r>
        <w:lastRenderedPageBreak/>
        <w:drawing>
          <wp:inline distT="0" distB="0" distL="0" distR="0" wp14:anchorId="16D7055E" wp14:editId="6C45E38B">
            <wp:extent cx="5274310" cy="32848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84855"/>
                    </a:xfrm>
                    <a:prstGeom prst="rect">
                      <a:avLst/>
                    </a:prstGeom>
                  </pic:spPr>
                </pic:pic>
              </a:graphicData>
            </a:graphic>
          </wp:inline>
        </w:drawing>
      </w:r>
    </w:p>
    <w:p w:rsidR="008D566E" w:rsidRDefault="008D566E" w:rsidP="008D566E"/>
    <w:p w:rsidR="008D566E" w:rsidRDefault="008D566E" w:rsidP="00F95377">
      <w:pPr>
        <w:pStyle w:val="2"/>
      </w:pPr>
      <w:r>
        <w:t>make</w:t>
      </w:r>
      <w:r>
        <w:t>错误</w:t>
      </w:r>
    </w:p>
    <w:p w:rsidR="00DD4C9A" w:rsidRPr="00DD4C9A" w:rsidRDefault="00D313E4" w:rsidP="00DD4C9A">
      <w:r>
        <w:t>出现下图错误时</w:t>
      </w:r>
      <w:r w:rsidR="00DD4C9A">
        <w:t>使用</w:t>
      </w:r>
      <w:r w:rsidRPr="00D313E4">
        <w:t>make MALLOC=libc</w:t>
      </w:r>
      <w:r w:rsidR="00AD54BB">
        <w:t>命令即可</w:t>
      </w:r>
    </w:p>
    <w:p w:rsidR="008D566E" w:rsidRPr="008D566E" w:rsidRDefault="008D566E" w:rsidP="008D566E">
      <w:r>
        <w:drawing>
          <wp:inline distT="0" distB="0" distL="0" distR="0" wp14:anchorId="3A00A1F6" wp14:editId="62E6B8DB">
            <wp:extent cx="5274310" cy="21050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05025"/>
                    </a:xfrm>
                    <a:prstGeom prst="rect">
                      <a:avLst/>
                    </a:prstGeom>
                  </pic:spPr>
                </pic:pic>
              </a:graphicData>
            </a:graphic>
          </wp:inline>
        </w:drawing>
      </w:r>
    </w:p>
    <w:p w:rsidR="008D566E" w:rsidRDefault="008D566E" w:rsidP="00951D9D">
      <w:pPr>
        <w:rPr>
          <w:rFonts w:asciiTheme="minorEastAsia" w:hAnsiTheme="minorEastAsia"/>
        </w:rPr>
      </w:pPr>
    </w:p>
    <w:p w:rsidR="00731779" w:rsidRPr="00951D9D" w:rsidRDefault="00731779" w:rsidP="00951D9D">
      <w:pPr>
        <w:rPr>
          <w:rFonts w:asciiTheme="minorEastAsia" w:hAnsiTheme="minorEastAsia"/>
        </w:rPr>
      </w:pPr>
    </w:p>
    <w:sectPr w:rsidR="00731779" w:rsidRPr="00951D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75B4" w:rsidRDefault="00E475B4" w:rsidP="00A774A4">
      <w:r>
        <w:separator/>
      </w:r>
    </w:p>
  </w:endnote>
  <w:endnote w:type="continuationSeparator" w:id="0">
    <w:p w:rsidR="00E475B4" w:rsidRDefault="00E475B4" w:rsidP="00A77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75B4" w:rsidRDefault="00E475B4" w:rsidP="00A774A4">
      <w:r>
        <w:separator/>
      </w:r>
    </w:p>
  </w:footnote>
  <w:footnote w:type="continuationSeparator" w:id="0">
    <w:p w:rsidR="00E475B4" w:rsidRDefault="00E475B4" w:rsidP="00A774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25FD5"/>
    <w:multiLevelType w:val="hybridMultilevel"/>
    <w:tmpl w:val="8DF44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46B6F"/>
    <w:multiLevelType w:val="hybridMultilevel"/>
    <w:tmpl w:val="BC2EAE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CC809E8"/>
    <w:multiLevelType w:val="hybridMultilevel"/>
    <w:tmpl w:val="802CA3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822EA3"/>
    <w:multiLevelType w:val="multilevel"/>
    <w:tmpl w:val="01F0C738"/>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pStyle w:val="6"/>
      <w:lvlText w:val="%1.%2.%3.%4.%5.%6"/>
      <w:lvlJc w:val="left"/>
      <w:pPr>
        <w:ind w:left="425" w:hanging="425"/>
      </w:pPr>
      <w:rPr>
        <w:rFonts w:hint="eastAsia"/>
      </w:rPr>
    </w:lvl>
    <w:lvl w:ilvl="6">
      <w:start w:val="1"/>
      <w:numFmt w:val="decimal"/>
      <w:pStyle w:val="7"/>
      <w:lvlText w:val="%1.%2.%3.%4.%5.%6.%7"/>
      <w:lvlJc w:val="left"/>
      <w:pPr>
        <w:ind w:left="425" w:hanging="425"/>
      </w:pPr>
      <w:rPr>
        <w:rFonts w:hint="eastAsia"/>
      </w:rPr>
    </w:lvl>
    <w:lvl w:ilvl="7">
      <w:start w:val="1"/>
      <w:numFmt w:val="decimal"/>
      <w:pStyle w:val="8"/>
      <w:lvlText w:val="%1.%2.%3.%4.%5.%6.%7.%8"/>
      <w:lvlJc w:val="left"/>
      <w:pPr>
        <w:ind w:left="425" w:hanging="425"/>
      </w:pPr>
      <w:rPr>
        <w:rFonts w:hint="eastAsia"/>
      </w:rPr>
    </w:lvl>
    <w:lvl w:ilvl="8">
      <w:start w:val="1"/>
      <w:numFmt w:val="decimal"/>
      <w:pStyle w:val="9"/>
      <w:lvlText w:val="%1.%2.%3.%4.%5.%6.%7.%8.%9"/>
      <w:lvlJc w:val="left"/>
      <w:pPr>
        <w:ind w:left="425" w:hanging="425"/>
      </w:pPr>
      <w:rPr>
        <w:rFonts w:hint="eastAsia"/>
      </w:rPr>
    </w:lvl>
  </w:abstractNum>
  <w:abstractNum w:abstractNumId="4" w15:restartNumberingAfterBreak="0">
    <w:nsid w:val="1FE84711"/>
    <w:multiLevelType w:val="multilevel"/>
    <w:tmpl w:val="3ACC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FA20E3"/>
    <w:multiLevelType w:val="hybridMultilevel"/>
    <w:tmpl w:val="AE0A3902"/>
    <w:lvl w:ilvl="0" w:tplc="0409000F">
      <w:start w:val="1"/>
      <w:numFmt w:val="decimal"/>
      <w:lvlText w:val="%1."/>
      <w:lvlJc w:val="left"/>
      <w:pPr>
        <w:ind w:left="705" w:hanging="420"/>
      </w:pPr>
    </w:lvl>
    <w:lvl w:ilvl="1" w:tplc="04090019" w:tentative="1">
      <w:start w:val="1"/>
      <w:numFmt w:val="lowerLetter"/>
      <w:lvlText w:val="%2)"/>
      <w:lvlJc w:val="left"/>
      <w:pPr>
        <w:ind w:left="1125" w:hanging="420"/>
      </w:pPr>
    </w:lvl>
    <w:lvl w:ilvl="2" w:tplc="0409001B" w:tentative="1">
      <w:start w:val="1"/>
      <w:numFmt w:val="lowerRoman"/>
      <w:lvlText w:val="%3."/>
      <w:lvlJc w:val="right"/>
      <w:pPr>
        <w:ind w:left="1545" w:hanging="420"/>
      </w:pPr>
    </w:lvl>
    <w:lvl w:ilvl="3" w:tplc="0409000F" w:tentative="1">
      <w:start w:val="1"/>
      <w:numFmt w:val="decimal"/>
      <w:lvlText w:val="%4."/>
      <w:lvlJc w:val="left"/>
      <w:pPr>
        <w:ind w:left="1965" w:hanging="420"/>
      </w:pPr>
    </w:lvl>
    <w:lvl w:ilvl="4" w:tplc="04090019" w:tentative="1">
      <w:start w:val="1"/>
      <w:numFmt w:val="lowerLetter"/>
      <w:lvlText w:val="%5)"/>
      <w:lvlJc w:val="left"/>
      <w:pPr>
        <w:ind w:left="2385" w:hanging="420"/>
      </w:pPr>
    </w:lvl>
    <w:lvl w:ilvl="5" w:tplc="0409001B" w:tentative="1">
      <w:start w:val="1"/>
      <w:numFmt w:val="lowerRoman"/>
      <w:lvlText w:val="%6."/>
      <w:lvlJc w:val="right"/>
      <w:pPr>
        <w:ind w:left="2805" w:hanging="420"/>
      </w:pPr>
    </w:lvl>
    <w:lvl w:ilvl="6" w:tplc="0409000F" w:tentative="1">
      <w:start w:val="1"/>
      <w:numFmt w:val="decimal"/>
      <w:lvlText w:val="%7."/>
      <w:lvlJc w:val="left"/>
      <w:pPr>
        <w:ind w:left="3225" w:hanging="420"/>
      </w:pPr>
    </w:lvl>
    <w:lvl w:ilvl="7" w:tplc="04090019" w:tentative="1">
      <w:start w:val="1"/>
      <w:numFmt w:val="lowerLetter"/>
      <w:lvlText w:val="%8)"/>
      <w:lvlJc w:val="left"/>
      <w:pPr>
        <w:ind w:left="3645" w:hanging="420"/>
      </w:pPr>
    </w:lvl>
    <w:lvl w:ilvl="8" w:tplc="0409001B" w:tentative="1">
      <w:start w:val="1"/>
      <w:numFmt w:val="lowerRoman"/>
      <w:lvlText w:val="%9."/>
      <w:lvlJc w:val="right"/>
      <w:pPr>
        <w:ind w:left="4065" w:hanging="420"/>
      </w:pPr>
    </w:lvl>
  </w:abstractNum>
  <w:abstractNum w:abstractNumId="6" w15:restartNumberingAfterBreak="0">
    <w:nsid w:val="38282516"/>
    <w:multiLevelType w:val="multilevel"/>
    <w:tmpl w:val="DCB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A33A09"/>
    <w:multiLevelType w:val="multilevel"/>
    <w:tmpl w:val="6694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64454"/>
    <w:multiLevelType w:val="multilevel"/>
    <w:tmpl w:val="00BEB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384876"/>
    <w:multiLevelType w:val="multilevel"/>
    <w:tmpl w:val="2CF8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653800"/>
    <w:multiLevelType w:val="hybridMultilevel"/>
    <w:tmpl w:val="714CD0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8160A9"/>
    <w:multiLevelType w:val="hybridMultilevel"/>
    <w:tmpl w:val="15221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6"/>
  </w:num>
  <w:num w:numId="3">
    <w:abstractNumId w:val="8"/>
  </w:num>
  <w:num w:numId="4">
    <w:abstractNumId w:val="7"/>
  </w:num>
  <w:num w:numId="5">
    <w:abstractNumId w:val="10"/>
  </w:num>
  <w:num w:numId="6">
    <w:abstractNumId w:val="11"/>
  </w:num>
  <w:num w:numId="7">
    <w:abstractNumId w:val="0"/>
  </w:num>
  <w:num w:numId="8">
    <w:abstractNumId w:val="2"/>
  </w:num>
  <w:num w:numId="9">
    <w:abstractNumId w:val="5"/>
  </w:num>
  <w:num w:numId="10">
    <w:abstractNumId w:val="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67A"/>
    <w:rsid w:val="00000E91"/>
    <w:rsid w:val="00001B85"/>
    <w:rsid w:val="0000292F"/>
    <w:rsid w:val="00004622"/>
    <w:rsid w:val="0001101C"/>
    <w:rsid w:val="0001284D"/>
    <w:rsid w:val="00015EBF"/>
    <w:rsid w:val="000170CD"/>
    <w:rsid w:val="000208D7"/>
    <w:rsid w:val="00021CEE"/>
    <w:rsid w:val="000264A2"/>
    <w:rsid w:val="00026D22"/>
    <w:rsid w:val="0003296B"/>
    <w:rsid w:val="00036DDF"/>
    <w:rsid w:val="0004790A"/>
    <w:rsid w:val="00050247"/>
    <w:rsid w:val="00051811"/>
    <w:rsid w:val="00051DEB"/>
    <w:rsid w:val="00053F3E"/>
    <w:rsid w:val="00054CB2"/>
    <w:rsid w:val="00056302"/>
    <w:rsid w:val="0006482D"/>
    <w:rsid w:val="00066039"/>
    <w:rsid w:val="000663EC"/>
    <w:rsid w:val="000719F5"/>
    <w:rsid w:val="00075119"/>
    <w:rsid w:val="00075628"/>
    <w:rsid w:val="00076853"/>
    <w:rsid w:val="0008046F"/>
    <w:rsid w:val="00080BC2"/>
    <w:rsid w:val="000851CB"/>
    <w:rsid w:val="000853F6"/>
    <w:rsid w:val="000861E0"/>
    <w:rsid w:val="00093AAC"/>
    <w:rsid w:val="000974A5"/>
    <w:rsid w:val="000A0E08"/>
    <w:rsid w:val="000A15F6"/>
    <w:rsid w:val="000A2E73"/>
    <w:rsid w:val="000A2F9E"/>
    <w:rsid w:val="000A33F8"/>
    <w:rsid w:val="000A60AB"/>
    <w:rsid w:val="000A68FD"/>
    <w:rsid w:val="000A6E85"/>
    <w:rsid w:val="000A6FF5"/>
    <w:rsid w:val="000B1461"/>
    <w:rsid w:val="000B1C09"/>
    <w:rsid w:val="000B4C71"/>
    <w:rsid w:val="000B55C7"/>
    <w:rsid w:val="000B5E5A"/>
    <w:rsid w:val="000B7795"/>
    <w:rsid w:val="000C0045"/>
    <w:rsid w:val="000C30A8"/>
    <w:rsid w:val="000C48D1"/>
    <w:rsid w:val="000C4F52"/>
    <w:rsid w:val="000C6AA7"/>
    <w:rsid w:val="000D13D7"/>
    <w:rsid w:val="000D30F4"/>
    <w:rsid w:val="000D7F0C"/>
    <w:rsid w:val="000E4F44"/>
    <w:rsid w:val="000E5631"/>
    <w:rsid w:val="000F203F"/>
    <w:rsid w:val="000F20CD"/>
    <w:rsid w:val="000F2644"/>
    <w:rsid w:val="000F3AFF"/>
    <w:rsid w:val="000F6965"/>
    <w:rsid w:val="000F75F1"/>
    <w:rsid w:val="00100C8F"/>
    <w:rsid w:val="0010118D"/>
    <w:rsid w:val="00101A50"/>
    <w:rsid w:val="001041B4"/>
    <w:rsid w:val="00104C26"/>
    <w:rsid w:val="00105092"/>
    <w:rsid w:val="00105DAD"/>
    <w:rsid w:val="00106730"/>
    <w:rsid w:val="00111DAF"/>
    <w:rsid w:val="00113D6F"/>
    <w:rsid w:val="00116D7E"/>
    <w:rsid w:val="00120C0B"/>
    <w:rsid w:val="00120D2B"/>
    <w:rsid w:val="00121BA2"/>
    <w:rsid w:val="00123566"/>
    <w:rsid w:val="00124A97"/>
    <w:rsid w:val="0012631C"/>
    <w:rsid w:val="001270AF"/>
    <w:rsid w:val="001275CE"/>
    <w:rsid w:val="00131F37"/>
    <w:rsid w:val="0013702B"/>
    <w:rsid w:val="00141798"/>
    <w:rsid w:val="0014546C"/>
    <w:rsid w:val="00146CF1"/>
    <w:rsid w:val="00152438"/>
    <w:rsid w:val="001557DD"/>
    <w:rsid w:val="00156493"/>
    <w:rsid w:val="0015705B"/>
    <w:rsid w:val="001576FC"/>
    <w:rsid w:val="001637A9"/>
    <w:rsid w:val="0016532D"/>
    <w:rsid w:val="0016740C"/>
    <w:rsid w:val="00173CAA"/>
    <w:rsid w:val="001749D4"/>
    <w:rsid w:val="0017576C"/>
    <w:rsid w:val="00176798"/>
    <w:rsid w:val="0018278C"/>
    <w:rsid w:val="00182A97"/>
    <w:rsid w:val="00184B19"/>
    <w:rsid w:val="00184F0E"/>
    <w:rsid w:val="00191A99"/>
    <w:rsid w:val="001925C7"/>
    <w:rsid w:val="001954E1"/>
    <w:rsid w:val="001960B4"/>
    <w:rsid w:val="00196725"/>
    <w:rsid w:val="001A420A"/>
    <w:rsid w:val="001B2B0B"/>
    <w:rsid w:val="001B3846"/>
    <w:rsid w:val="001C1163"/>
    <w:rsid w:val="001C3C33"/>
    <w:rsid w:val="001C7544"/>
    <w:rsid w:val="001C775F"/>
    <w:rsid w:val="001D1DC7"/>
    <w:rsid w:val="001D4B85"/>
    <w:rsid w:val="001D57A0"/>
    <w:rsid w:val="001F1E6A"/>
    <w:rsid w:val="001F281D"/>
    <w:rsid w:val="001F475B"/>
    <w:rsid w:val="001F4D43"/>
    <w:rsid w:val="00200AAD"/>
    <w:rsid w:val="00204BD5"/>
    <w:rsid w:val="00205009"/>
    <w:rsid w:val="00205288"/>
    <w:rsid w:val="00206054"/>
    <w:rsid w:val="00206EED"/>
    <w:rsid w:val="00206F5E"/>
    <w:rsid w:val="00212D02"/>
    <w:rsid w:val="002137F1"/>
    <w:rsid w:val="00216ED4"/>
    <w:rsid w:val="00221E4F"/>
    <w:rsid w:val="002316D6"/>
    <w:rsid w:val="002326C2"/>
    <w:rsid w:val="002351EF"/>
    <w:rsid w:val="0023578D"/>
    <w:rsid w:val="00242C3D"/>
    <w:rsid w:val="00244E74"/>
    <w:rsid w:val="00244EEC"/>
    <w:rsid w:val="00245B6D"/>
    <w:rsid w:val="00245E9C"/>
    <w:rsid w:val="002506A5"/>
    <w:rsid w:val="00251234"/>
    <w:rsid w:val="002524BD"/>
    <w:rsid w:val="00255240"/>
    <w:rsid w:val="00256C14"/>
    <w:rsid w:val="00261FB4"/>
    <w:rsid w:val="00264625"/>
    <w:rsid w:val="00266D38"/>
    <w:rsid w:val="00270D35"/>
    <w:rsid w:val="00271727"/>
    <w:rsid w:val="0027446E"/>
    <w:rsid w:val="002805ED"/>
    <w:rsid w:val="00280CEC"/>
    <w:rsid w:val="00285091"/>
    <w:rsid w:val="0029106D"/>
    <w:rsid w:val="002912F4"/>
    <w:rsid w:val="00292A32"/>
    <w:rsid w:val="00294E55"/>
    <w:rsid w:val="002960E0"/>
    <w:rsid w:val="002A1110"/>
    <w:rsid w:val="002A1FF2"/>
    <w:rsid w:val="002A71D9"/>
    <w:rsid w:val="002C150C"/>
    <w:rsid w:val="002C188C"/>
    <w:rsid w:val="002D051E"/>
    <w:rsid w:val="002D12A1"/>
    <w:rsid w:val="002D1D4A"/>
    <w:rsid w:val="002D25A0"/>
    <w:rsid w:val="002D5A0F"/>
    <w:rsid w:val="002D61DE"/>
    <w:rsid w:val="002D669D"/>
    <w:rsid w:val="002E1433"/>
    <w:rsid w:val="002E1583"/>
    <w:rsid w:val="002E27B8"/>
    <w:rsid w:val="002E6B68"/>
    <w:rsid w:val="002E6D77"/>
    <w:rsid w:val="002F507F"/>
    <w:rsid w:val="002F577C"/>
    <w:rsid w:val="002F64EB"/>
    <w:rsid w:val="003002A6"/>
    <w:rsid w:val="00302B60"/>
    <w:rsid w:val="00303422"/>
    <w:rsid w:val="00303A8A"/>
    <w:rsid w:val="00305CAB"/>
    <w:rsid w:val="00311659"/>
    <w:rsid w:val="003142BA"/>
    <w:rsid w:val="0031439C"/>
    <w:rsid w:val="0031612C"/>
    <w:rsid w:val="00316D17"/>
    <w:rsid w:val="00317357"/>
    <w:rsid w:val="0032090E"/>
    <w:rsid w:val="00323B9C"/>
    <w:rsid w:val="00330A74"/>
    <w:rsid w:val="00330E11"/>
    <w:rsid w:val="00332881"/>
    <w:rsid w:val="00332E8E"/>
    <w:rsid w:val="0034077D"/>
    <w:rsid w:val="00341100"/>
    <w:rsid w:val="0034178B"/>
    <w:rsid w:val="00343C2F"/>
    <w:rsid w:val="00344801"/>
    <w:rsid w:val="0034500D"/>
    <w:rsid w:val="003473E0"/>
    <w:rsid w:val="0035004B"/>
    <w:rsid w:val="0035409A"/>
    <w:rsid w:val="00357703"/>
    <w:rsid w:val="00364EF6"/>
    <w:rsid w:val="0037146E"/>
    <w:rsid w:val="00375576"/>
    <w:rsid w:val="0037700B"/>
    <w:rsid w:val="00380A19"/>
    <w:rsid w:val="00382421"/>
    <w:rsid w:val="00382B37"/>
    <w:rsid w:val="0038396E"/>
    <w:rsid w:val="003863BB"/>
    <w:rsid w:val="00386CF3"/>
    <w:rsid w:val="00390387"/>
    <w:rsid w:val="00390485"/>
    <w:rsid w:val="00392110"/>
    <w:rsid w:val="00392A97"/>
    <w:rsid w:val="003935CE"/>
    <w:rsid w:val="0039388D"/>
    <w:rsid w:val="00393A5E"/>
    <w:rsid w:val="00393D74"/>
    <w:rsid w:val="00396D1C"/>
    <w:rsid w:val="003A2063"/>
    <w:rsid w:val="003A3A2C"/>
    <w:rsid w:val="003A468E"/>
    <w:rsid w:val="003A5AC8"/>
    <w:rsid w:val="003A6667"/>
    <w:rsid w:val="003A686C"/>
    <w:rsid w:val="003B6E5A"/>
    <w:rsid w:val="003C0039"/>
    <w:rsid w:val="003C2EAB"/>
    <w:rsid w:val="003C447B"/>
    <w:rsid w:val="003C711E"/>
    <w:rsid w:val="003D08F4"/>
    <w:rsid w:val="003D1868"/>
    <w:rsid w:val="003D1C61"/>
    <w:rsid w:val="003D30EF"/>
    <w:rsid w:val="003D49D3"/>
    <w:rsid w:val="003D4C4F"/>
    <w:rsid w:val="003D4C9F"/>
    <w:rsid w:val="003D6C32"/>
    <w:rsid w:val="003E0059"/>
    <w:rsid w:val="003E07CF"/>
    <w:rsid w:val="003E5A4A"/>
    <w:rsid w:val="003E7001"/>
    <w:rsid w:val="003E7136"/>
    <w:rsid w:val="003F2344"/>
    <w:rsid w:val="003F2AF2"/>
    <w:rsid w:val="003F3D47"/>
    <w:rsid w:val="003F5FC0"/>
    <w:rsid w:val="00404022"/>
    <w:rsid w:val="00404FAA"/>
    <w:rsid w:val="00405371"/>
    <w:rsid w:val="0040683A"/>
    <w:rsid w:val="00407AD0"/>
    <w:rsid w:val="00412990"/>
    <w:rsid w:val="004139F2"/>
    <w:rsid w:val="00416614"/>
    <w:rsid w:val="004167BF"/>
    <w:rsid w:val="00422E9B"/>
    <w:rsid w:val="00424ED8"/>
    <w:rsid w:val="004250BA"/>
    <w:rsid w:val="004252E1"/>
    <w:rsid w:val="004315C5"/>
    <w:rsid w:val="004317F0"/>
    <w:rsid w:val="004416A4"/>
    <w:rsid w:val="00443FF1"/>
    <w:rsid w:val="0044618B"/>
    <w:rsid w:val="0044722A"/>
    <w:rsid w:val="00451B0B"/>
    <w:rsid w:val="004532FB"/>
    <w:rsid w:val="00453E42"/>
    <w:rsid w:val="00474FE1"/>
    <w:rsid w:val="00486CFE"/>
    <w:rsid w:val="00492A5F"/>
    <w:rsid w:val="00494E0C"/>
    <w:rsid w:val="00494F2B"/>
    <w:rsid w:val="00497425"/>
    <w:rsid w:val="004A050F"/>
    <w:rsid w:val="004A4174"/>
    <w:rsid w:val="004A6EFB"/>
    <w:rsid w:val="004B084F"/>
    <w:rsid w:val="004B0ECE"/>
    <w:rsid w:val="004B3C87"/>
    <w:rsid w:val="004B4862"/>
    <w:rsid w:val="004C0F25"/>
    <w:rsid w:val="004C11CA"/>
    <w:rsid w:val="004C4815"/>
    <w:rsid w:val="004C49DC"/>
    <w:rsid w:val="004C65F9"/>
    <w:rsid w:val="004C7AC6"/>
    <w:rsid w:val="004D0D09"/>
    <w:rsid w:val="004D309F"/>
    <w:rsid w:val="004D79E8"/>
    <w:rsid w:val="004E3537"/>
    <w:rsid w:val="004E4B71"/>
    <w:rsid w:val="004E53D1"/>
    <w:rsid w:val="004F6143"/>
    <w:rsid w:val="004F6DB7"/>
    <w:rsid w:val="004F757A"/>
    <w:rsid w:val="00510B4C"/>
    <w:rsid w:val="00514816"/>
    <w:rsid w:val="00521441"/>
    <w:rsid w:val="00521FD9"/>
    <w:rsid w:val="00523D8D"/>
    <w:rsid w:val="00532053"/>
    <w:rsid w:val="00532404"/>
    <w:rsid w:val="00532D22"/>
    <w:rsid w:val="005343ED"/>
    <w:rsid w:val="00536237"/>
    <w:rsid w:val="0054042A"/>
    <w:rsid w:val="005410D4"/>
    <w:rsid w:val="00544C5F"/>
    <w:rsid w:val="00545165"/>
    <w:rsid w:val="005469A3"/>
    <w:rsid w:val="00547842"/>
    <w:rsid w:val="005508C1"/>
    <w:rsid w:val="00553EC4"/>
    <w:rsid w:val="00556CF8"/>
    <w:rsid w:val="00563766"/>
    <w:rsid w:val="00564264"/>
    <w:rsid w:val="00565EB6"/>
    <w:rsid w:val="0056694F"/>
    <w:rsid w:val="005705C7"/>
    <w:rsid w:val="00571EEC"/>
    <w:rsid w:val="00573E8E"/>
    <w:rsid w:val="0058713E"/>
    <w:rsid w:val="0059075F"/>
    <w:rsid w:val="00592C41"/>
    <w:rsid w:val="00595A14"/>
    <w:rsid w:val="005A0248"/>
    <w:rsid w:val="005A3E5C"/>
    <w:rsid w:val="005A585E"/>
    <w:rsid w:val="005B0C1E"/>
    <w:rsid w:val="005B300A"/>
    <w:rsid w:val="005B3366"/>
    <w:rsid w:val="005B38A3"/>
    <w:rsid w:val="005C2909"/>
    <w:rsid w:val="005C6080"/>
    <w:rsid w:val="005D4FF3"/>
    <w:rsid w:val="005D6A80"/>
    <w:rsid w:val="005E1A9D"/>
    <w:rsid w:val="005E409B"/>
    <w:rsid w:val="005E40FC"/>
    <w:rsid w:val="005E5895"/>
    <w:rsid w:val="005F0079"/>
    <w:rsid w:val="005F2141"/>
    <w:rsid w:val="005F27D0"/>
    <w:rsid w:val="005F2B93"/>
    <w:rsid w:val="005F49F3"/>
    <w:rsid w:val="005F629C"/>
    <w:rsid w:val="005F6FB4"/>
    <w:rsid w:val="0060010C"/>
    <w:rsid w:val="0060331B"/>
    <w:rsid w:val="00605431"/>
    <w:rsid w:val="00605BAC"/>
    <w:rsid w:val="00607270"/>
    <w:rsid w:val="00607E44"/>
    <w:rsid w:val="00615616"/>
    <w:rsid w:val="00615C8A"/>
    <w:rsid w:val="0061609C"/>
    <w:rsid w:val="006172EC"/>
    <w:rsid w:val="00617663"/>
    <w:rsid w:val="00621B02"/>
    <w:rsid w:val="0062780F"/>
    <w:rsid w:val="00633F8D"/>
    <w:rsid w:val="00634D78"/>
    <w:rsid w:val="00637264"/>
    <w:rsid w:val="006405B1"/>
    <w:rsid w:val="00640AB4"/>
    <w:rsid w:val="00643BBF"/>
    <w:rsid w:val="00645D84"/>
    <w:rsid w:val="006463DF"/>
    <w:rsid w:val="006529DE"/>
    <w:rsid w:val="00652E90"/>
    <w:rsid w:val="006612B2"/>
    <w:rsid w:val="00661A62"/>
    <w:rsid w:val="00663E48"/>
    <w:rsid w:val="006655FC"/>
    <w:rsid w:val="00672D84"/>
    <w:rsid w:val="00673D39"/>
    <w:rsid w:val="00675BD0"/>
    <w:rsid w:val="00680842"/>
    <w:rsid w:val="00680B60"/>
    <w:rsid w:val="00686A17"/>
    <w:rsid w:val="006926C0"/>
    <w:rsid w:val="00692D6D"/>
    <w:rsid w:val="00693D22"/>
    <w:rsid w:val="00693F57"/>
    <w:rsid w:val="006A2AB7"/>
    <w:rsid w:val="006A41A9"/>
    <w:rsid w:val="006A7E58"/>
    <w:rsid w:val="006B11CE"/>
    <w:rsid w:val="006B152B"/>
    <w:rsid w:val="006B1FDF"/>
    <w:rsid w:val="006B5509"/>
    <w:rsid w:val="006C0079"/>
    <w:rsid w:val="006C039A"/>
    <w:rsid w:val="006C0EAB"/>
    <w:rsid w:val="006C6587"/>
    <w:rsid w:val="006C6A8E"/>
    <w:rsid w:val="006C7693"/>
    <w:rsid w:val="006E1487"/>
    <w:rsid w:val="006E5A44"/>
    <w:rsid w:val="006E6F5C"/>
    <w:rsid w:val="006F449D"/>
    <w:rsid w:val="006F4A0B"/>
    <w:rsid w:val="00700169"/>
    <w:rsid w:val="0070324F"/>
    <w:rsid w:val="00705BFA"/>
    <w:rsid w:val="00706B9C"/>
    <w:rsid w:val="007106C9"/>
    <w:rsid w:val="007110BE"/>
    <w:rsid w:val="00711C1F"/>
    <w:rsid w:val="00712190"/>
    <w:rsid w:val="00714831"/>
    <w:rsid w:val="0072153B"/>
    <w:rsid w:val="007225D8"/>
    <w:rsid w:val="0073161C"/>
    <w:rsid w:val="00731779"/>
    <w:rsid w:val="007357DF"/>
    <w:rsid w:val="007373A0"/>
    <w:rsid w:val="007442D9"/>
    <w:rsid w:val="00744FE9"/>
    <w:rsid w:val="00746989"/>
    <w:rsid w:val="00747216"/>
    <w:rsid w:val="007477C5"/>
    <w:rsid w:val="00747857"/>
    <w:rsid w:val="00750E79"/>
    <w:rsid w:val="0075162A"/>
    <w:rsid w:val="00752BAF"/>
    <w:rsid w:val="007536E7"/>
    <w:rsid w:val="0075372A"/>
    <w:rsid w:val="00753BD2"/>
    <w:rsid w:val="007553D1"/>
    <w:rsid w:val="00763188"/>
    <w:rsid w:val="007650E6"/>
    <w:rsid w:val="00765190"/>
    <w:rsid w:val="00767C0A"/>
    <w:rsid w:val="00767F82"/>
    <w:rsid w:val="00772954"/>
    <w:rsid w:val="00775CE8"/>
    <w:rsid w:val="007776B0"/>
    <w:rsid w:val="00780F34"/>
    <w:rsid w:val="0078333B"/>
    <w:rsid w:val="007849CC"/>
    <w:rsid w:val="00791D43"/>
    <w:rsid w:val="0079642D"/>
    <w:rsid w:val="00797DCB"/>
    <w:rsid w:val="007A174B"/>
    <w:rsid w:val="007A2895"/>
    <w:rsid w:val="007A412D"/>
    <w:rsid w:val="007A58D0"/>
    <w:rsid w:val="007B2777"/>
    <w:rsid w:val="007B642D"/>
    <w:rsid w:val="007B6ED6"/>
    <w:rsid w:val="007B7C64"/>
    <w:rsid w:val="007C1ADE"/>
    <w:rsid w:val="007C640F"/>
    <w:rsid w:val="007C77B2"/>
    <w:rsid w:val="007D2303"/>
    <w:rsid w:val="007D517B"/>
    <w:rsid w:val="007E050D"/>
    <w:rsid w:val="007F0831"/>
    <w:rsid w:val="007F13C7"/>
    <w:rsid w:val="007F2813"/>
    <w:rsid w:val="007F794A"/>
    <w:rsid w:val="008032A8"/>
    <w:rsid w:val="008037FC"/>
    <w:rsid w:val="00804ECA"/>
    <w:rsid w:val="008065BF"/>
    <w:rsid w:val="0081152B"/>
    <w:rsid w:val="008212DF"/>
    <w:rsid w:val="00830CA4"/>
    <w:rsid w:val="00836E82"/>
    <w:rsid w:val="0083760D"/>
    <w:rsid w:val="0084044F"/>
    <w:rsid w:val="00840894"/>
    <w:rsid w:val="00853E56"/>
    <w:rsid w:val="00861185"/>
    <w:rsid w:val="00861C3E"/>
    <w:rsid w:val="00862A0D"/>
    <w:rsid w:val="008648D4"/>
    <w:rsid w:val="008706C3"/>
    <w:rsid w:val="00870A9A"/>
    <w:rsid w:val="00876794"/>
    <w:rsid w:val="008833CB"/>
    <w:rsid w:val="00886F7F"/>
    <w:rsid w:val="00891540"/>
    <w:rsid w:val="00891A49"/>
    <w:rsid w:val="00891EA8"/>
    <w:rsid w:val="0089463C"/>
    <w:rsid w:val="00894647"/>
    <w:rsid w:val="00894C23"/>
    <w:rsid w:val="00894F3C"/>
    <w:rsid w:val="008965A2"/>
    <w:rsid w:val="008977C0"/>
    <w:rsid w:val="00897E46"/>
    <w:rsid w:val="008A13CD"/>
    <w:rsid w:val="008A4251"/>
    <w:rsid w:val="008A4A22"/>
    <w:rsid w:val="008A5E85"/>
    <w:rsid w:val="008A7A03"/>
    <w:rsid w:val="008B179F"/>
    <w:rsid w:val="008B248B"/>
    <w:rsid w:val="008B4D51"/>
    <w:rsid w:val="008B4F1E"/>
    <w:rsid w:val="008B5482"/>
    <w:rsid w:val="008B6D2E"/>
    <w:rsid w:val="008C582D"/>
    <w:rsid w:val="008D1138"/>
    <w:rsid w:val="008D1E35"/>
    <w:rsid w:val="008D2FC1"/>
    <w:rsid w:val="008D3B2B"/>
    <w:rsid w:val="008D566E"/>
    <w:rsid w:val="008E0A70"/>
    <w:rsid w:val="008E40C4"/>
    <w:rsid w:val="008E418E"/>
    <w:rsid w:val="008E4297"/>
    <w:rsid w:val="008E5597"/>
    <w:rsid w:val="008F084C"/>
    <w:rsid w:val="008F0967"/>
    <w:rsid w:val="008F423E"/>
    <w:rsid w:val="009039A6"/>
    <w:rsid w:val="00903D37"/>
    <w:rsid w:val="009112D9"/>
    <w:rsid w:val="00923E3A"/>
    <w:rsid w:val="0092550A"/>
    <w:rsid w:val="00942EDE"/>
    <w:rsid w:val="0095170A"/>
    <w:rsid w:val="00951D9D"/>
    <w:rsid w:val="00953ACF"/>
    <w:rsid w:val="009565D3"/>
    <w:rsid w:val="00956EF5"/>
    <w:rsid w:val="009571A2"/>
    <w:rsid w:val="00957E9C"/>
    <w:rsid w:val="00963275"/>
    <w:rsid w:val="00967026"/>
    <w:rsid w:val="00976EB7"/>
    <w:rsid w:val="0098233F"/>
    <w:rsid w:val="00993BA6"/>
    <w:rsid w:val="00995D9D"/>
    <w:rsid w:val="009978B6"/>
    <w:rsid w:val="009B0A56"/>
    <w:rsid w:val="009B1407"/>
    <w:rsid w:val="009B3B99"/>
    <w:rsid w:val="009B5B04"/>
    <w:rsid w:val="009C150A"/>
    <w:rsid w:val="009C34D7"/>
    <w:rsid w:val="009C4640"/>
    <w:rsid w:val="009C7194"/>
    <w:rsid w:val="009C7952"/>
    <w:rsid w:val="009D0866"/>
    <w:rsid w:val="009D27B6"/>
    <w:rsid w:val="009D48C1"/>
    <w:rsid w:val="009D6E86"/>
    <w:rsid w:val="009F1598"/>
    <w:rsid w:val="009F4B54"/>
    <w:rsid w:val="009F4B79"/>
    <w:rsid w:val="00A01113"/>
    <w:rsid w:val="00A0193F"/>
    <w:rsid w:val="00A042C0"/>
    <w:rsid w:val="00A07CC0"/>
    <w:rsid w:val="00A12F7F"/>
    <w:rsid w:val="00A14282"/>
    <w:rsid w:val="00A146F3"/>
    <w:rsid w:val="00A17063"/>
    <w:rsid w:val="00A2128C"/>
    <w:rsid w:val="00A226FB"/>
    <w:rsid w:val="00A257BC"/>
    <w:rsid w:val="00A32437"/>
    <w:rsid w:val="00A34E3E"/>
    <w:rsid w:val="00A437A4"/>
    <w:rsid w:val="00A46FD8"/>
    <w:rsid w:val="00A505B0"/>
    <w:rsid w:val="00A51D51"/>
    <w:rsid w:val="00A54345"/>
    <w:rsid w:val="00A5633E"/>
    <w:rsid w:val="00A56F62"/>
    <w:rsid w:val="00A57EB9"/>
    <w:rsid w:val="00A60C8B"/>
    <w:rsid w:val="00A61CAB"/>
    <w:rsid w:val="00A62514"/>
    <w:rsid w:val="00A62845"/>
    <w:rsid w:val="00A62CF7"/>
    <w:rsid w:val="00A6341B"/>
    <w:rsid w:val="00A73F8A"/>
    <w:rsid w:val="00A7615C"/>
    <w:rsid w:val="00A774A4"/>
    <w:rsid w:val="00A777F1"/>
    <w:rsid w:val="00A82EC2"/>
    <w:rsid w:val="00AA3050"/>
    <w:rsid w:val="00AA3B7B"/>
    <w:rsid w:val="00AA40AD"/>
    <w:rsid w:val="00AA467A"/>
    <w:rsid w:val="00AA4FF5"/>
    <w:rsid w:val="00AB6B59"/>
    <w:rsid w:val="00AC3D29"/>
    <w:rsid w:val="00AC4542"/>
    <w:rsid w:val="00AC7594"/>
    <w:rsid w:val="00AC7E37"/>
    <w:rsid w:val="00AD2A35"/>
    <w:rsid w:val="00AD3C9A"/>
    <w:rsid w:val="00AD4554"/>
    <w:rsid w:val="00AD54BB"/>
    <w:rsid w:val="00AD5885"/>
    <w:rsid w:val="00AD666F"/>
    <w:rsid w:val="00AD711D"/>
    <w:rsid w:val="00AD79E1"/>
    <w:rsid w:val="00AE039C"/>
    <w:rsid w:val="00AE208F"/>
    <w:rsid w:val="00AE65E6"/>
    <w:rsid w:val="00AF0D04"/>
    <w:rsid w:val="00AF19A4"/>
    <w:rsid w:val="00AF4D95"/>
    <w:rsid w:val="00B007CB"/>
    <w:rsid w:val="00B06F1F"/>
    <w:rsid w:val="00B10730"/>
    <w:rsid w:val="00B15967"/>
    <w:rsid w:val="00B15D28"/>
    <w:rsid w:val="00B1710D"/>
    <w:rsid w:val="00B20652"/>
    <w:rsid w:val="00B20924"/>
    <w:rsid w:val="00B2318B"/>
    <w:rsid w:val="00B253D2"/>
    <w:rsid w:val="00B30088"/>
    <w:rsid w:val="00B3093F"/>
    <w:rsid w:val="00B35271"/>
    <w:rsid w:val="00B41B97"/>
    <w:rsid w:val="00B42A6F"/>
    <w:rsid w:val="00B431C7"/>
    <w:rsid w:val="00B4382C"/>
    <w:rsid w:val="00B44EC1"/>
    <w:rsid w:val="00B50D09"/>
    <w:rsid w:val="00B5228F"/>
    <w:rsid w:val="00B65324"/>
    <w:rsid w:val="00B70FA0"/>
    <w:rsid w:val="00B746FB"/>
    <w:rsid w:val="00B750FF"/>
    <w:rsid w:val="00B751D3"/>
    <w:rsid w:val="00B83CFD"/>
    <w:rsid w:val="00B842B1"/>
    <w:rsid w:val="00B94618"/>
    <w:rsid w:val="00B94BF5"/>
    <w:rsid w:val="00B94ECD"/>
    <w:rsid w:val="00B97C20"/>
    <w:rsid w:val="00BA0FA3"/>
    <w:rsid w:val="00BA11D7"/>
    <w:rsid w:val="00BA22A4"/>
    <w:rsid w:val="00BA24AB"/>
    <w:rsid w:val="00BA5230"/>
    <w:rsid w:val="00BA7770"/>
    <w:rsid w:val="00BA7BFD"/>
    <w:rsid w:val="00BB3224"/>
    <w:rsid w:val="00BB4C63"/>
    <w:rsid w:val="00BB6448"/>
    <w:rsid w:val="00BB76D4"/>
    <w:rsid w:val="00BC4DA9"/>
    <w:rsid w:val="00BC5C92"/>
    <w:rsid w:val="00BC664D"/>
    <w:rsid w:val="00BD0E18"/>
    <w:rsid w:val="00BD11C5"/>
    <w:rsid w:val="00BD5323"/>
    <w:rsid w:val="00BD6054"/>
    <w:rsid w:val="00BE2422"/>
    <w:rsid w:val="00BE3BE1"/>
    <w:rsid w:val="00BE5722"/>
    <w:rsid w:val="00BE7BFF"/>
    <w:rsid w:val="00BF0C6F"/>
    <w:rsid w:val="00BF39CE"/>
    <w:rsid w:val="00C002EE"/>
    <w:rsid w:val="00C033D7"/>
    <w:rsid w:val="00C05F43"/>
    <w:rsid w:val="00C105D1"/>
    <w:rsid w:val="00C10E15"/>
    <w:rsid w:val="00C14B4C"/>
    <w:rsid w:val="00C153D4"/>
    <w:rsid w:val="00C15ED2"/>
    <w:rsid w:val="00C27D23"/>
    <w:rsid w:val="00C3258C"/>
    <w:rsid w:val="00C3425C"/>
    <w:rsid w:val="00C34F73"/>
    <w:rsid w:val="00C437FF"/>
    <w:rsid w:val="00C50AA6"/>
    <w:rsid w:val="00C533C3"/>
    <w:rsid w:val="00C56791"/>
    <w:rsid w:val="00C619B9"/>
    <w:rsid w:val="00C6256D"/>
    <w:rsid w:val="00C633CC"/>
    <w:rsid w:val="00C6630B"/>
    <w:rsid w:val="00C66F03"/>
    <w:rsid w:val="00C70155"/>
    <w:rsid w:val="00C71BEB"/>
    <w:rsid w:val="00C72365"/>
    <w:rsid w:val="00C737C2"/>
    <w:rsid w:val="00C75403"/>
    <w:rsid w:val="00C7598A"/>
    <w:rsid w:val="00C77EB9"/>
    <w:rsid w:val="00C90EFA"/>
    <w:rsid w:val="00C924C0"/>
    <w:rsid w:val="00C933A3"/>
    <w:rsid w:val="00C9631A"/>
    <w:rsid w:val="00C969F6"/>
    <w:rsid w:val="00C97E44"/>
    <w:rsid w:val="00CB1479"/>
    <w:rsid w:val="00CB204C"/>
    <w:rsid w:val="00CB71D2"/>
    <w:rsid w:val="00CC1372"/>
    <w:rsid w:val="00CC3473"/>
    <w:rsid w:val="00CC399E"/>
    <w:rsid w:val="00CC62B5"/>
    <w:rsid w:val="00CC6468"/>
    <w:rsid w:val="00CD1DD0"/>
    <w:rsid w:val="00CD4087"/>
    <w:rsid w:val="00CE015C"/>
    <w:rsid w:val="00CE1547"/>
    <w:rsid w:val="00CE2A93"/>
    <w:rsid w:val="00CE4ED0"/>
    <w:rsid w:val="00CE6638"/>
    <w:rsid w:val="00CF393B"/>
    <w:rsid w:val="00CF6054"/>
    <w:rsid w:val="00CF77D1"/>
    <w:rsid w:val="00D10FFC"/>
    <w:rsid w:val="00D12268"/>
    <w:rsid w:val="00D146FE"/>
    <w:rsid w:val="00D14BCB"/>
    <w:rsid w:val="00D1605F"/>
    <w:rsid w:val="00D226B8"/>
    <w:rsid w:val="00D27899"/>
    <w:rsid w:val="00D313E4"/>
    <w:rsid w:val="00D32DBA"/>
    <w:rsid w:val="00D32DD2"/>
    <w:rsid w:val="00D4267C"/>
    <w:rsid w:val="00D43520"/>
    <w:rsid w:val="00D44C19"/>
    <w:rsid w:val="00D51841"/>
    <w:rsid w:val="00D52BE3"/>
    <w:rsid w:val="00D5369B"/>
    <w:rsid w:val="00D542A9"/>
    <w:rsid w:val="00D61007"/>
    <w:rsid w:val="00D61401"/>
    <w:rsid w:val="00D64396"/>
    <w:rsid w:val="00D70ED1"/>
    <w:rsid w:val="00D75405"/>
    <w:rsid w:val="00D75677"/>
    <w:rsid w:val="00D76C6D"/>
    <w:rsid w:val="00D779CE"/>
    <w:rsid w:val="00D8507D"/>
    <w:rsid w:val="00D86CB6"/>
    <w:rsid w:val="00D909D9"/>
    <w:rsid w:val="00D912D3"/>
    <w:rsid w:val="00D95193"/>
    <w:rsid w:val="00DA3F6C"/>
    <w:rsid w:val="00DA420F"/>
    <w:rsid w:val="00DA4C96"/>
    <w:rsid w:val="00DA7EF5"/>
    <w:rsid w:val="00DB5397"/>
    <w:rsid w:val="00DC035B"/>
    <w:rsid w:val="00DC3209"/>
    <w:rsid w:val="00DC4081"/>
    <w:rsid w:val="00DC7CA9"/>
    <w:rsid w:val="00DD0DBF"/>
    <w:rsid w:val="00DD1967"/>
    <w:rsid w:val="00DD2ADB"/>
    <w:rsid w:val="00DD4C9A"/>
    <w:rsid w:val="00DD76F9"/>
    <w:rsid w:val="00DE4471"/>
    <w:rsid w:val="00DE6C59"/>
    <w:rsid w:val="00DF1A43"/>
    <w:rsid w:val="00DF3752"/>
    <w:rsid w:val="00DF5157"/>
    <w:rsid w:val="00E00CD0"/>
    <w:rsid w:val="00E03D49"/>
    <w:rsid w:val="00E05C1E"/>
    <w:rsid w:val="00E0733A"/>
    <w:rsid w:val="00E07C09"/>
    <w:rsid w:val="00E14EDD"/>
    <w:rsid w:val="00E2342E"/>
    <w:rsid w:val="00E23479"/>
    <w:rsid w:val="00E3277A"/>
    <w:rsid w:val="00E378AA"/>
    <w:rsid w:val="00E40FFC"/>
    <w:rsid w:val="00E475B4"/>
    <w:rsid w:val="00E477D3"/>
    <w:rsid w:val="00E47B95"/>
    <w:rsid w:val="00E5504D"/>
    <w:rsid w:val="00E55961"/>
    <w:rsid w:val="00E67FAF"/>
    <w:rsid w:val="00E703EB"/>
    <w:rsid w:val="00E71091"/>
    <w:rsid w:val="00E72340"/>
    <w:rsid w:val="00E737D0"/>
    <w:rsid w:val="00E76ED6"/>
    <w:rsid w:val="00E84E4E"/>
    <w:rsid w:val="00E9034C"/>
    <w:rsid w:val="00E9088C"/>
    <w:rsid w:val="00E93BB3"/>
    <w:rsid w:val="00E95F60"/>
    <w:rsid w:val="00E9789D"/>
    <w:rsid w:val="00E97AD5"/>
    <w:rsid w:val="00EA2010"/>
    <w:rsid w:val="00EA6761"/>
    <w:rsid w:val="00EA7630"/>
    <w:rsid w:val="00EA7DF2"/>
    <w:rsid w:val="00EB22E9"/>
    <w:rsid w:val="00EB3B64"/>
    <w:rsid w:val="00EB509A"/>
    <w:rsid w:val="00EB65D7"/>
    <w:rsid w:val="00EC2BEF"/>
    <w:rsid w:val="00EC663F"/>
    <w:rsid w:val="00ED0125"/>
    <w:rsid w:val="00EF57DB"/>
    <w:rsid w:val="00F00542"/>
    <w:rsid w:val="00F02AEB"/>
    <w:rsid w:val="00F0429C"/>
    <w:rsid w:val="00F10B2B"/>
    <w:rsid w:val="00F10C35"/>
    <w:rsid w:val="00F15657"/>
    <w:rsid w:val="00F1680C"/>
    <w:rsid w:val="00F2216B"/>
    <w:rsid w:val="00F2730E"/>
    <w:rsid w:val="00F27DCA"/>
    <w:rsid w:val="00F30C89"/>
    <w:rsid w:val="00F3543F"/>
    <w:rsid w:val="00F35C0B"/>
    <w:rsid w:val="00F361DC"/>
    <w:rsid w:val="00F37419"/>
    <w:rsid w:val="00F4155B"/>
    <w:rsid w:val="00F423FC"/>
    <w:rsid w:val="00F42F65"/>
    <w:rsid w:val="00F462FD"/>
    <w:rsid w:val="00F51201"/>
    <w:rsid w:val="00F55F76"/>
    <w:rsid w:val="00F56628"/>
    <w:rsid w:val="00F566F5"/>
    <w:rsid w:val="00F56DF8"/>
    <w:rsid w:val="00F57573"/>
    <w:rsid w:val="00F61B42"/>
    <w:rsid w:val="00F61E89"/>
    <w:rsid w:val="00F62F8F"/>
    <w:rsid w:val="00F668E9"/>
    <w:rsid w:val="00F669B6"/>
    <w:rsid w:val="00F66EBB"/>
    <w:rsid w:val="00F70AB8"/>
    <w:rsid w:val="00F7390E"/>
    <w:rsid w:val="00F770FC"/>
    <w:rsid w:val="00F82421"/>
    <w:rsid w:val="00F82DE1"/>
    <w:rsid w:val="00F8549C"/>
    <w:rsid w:val="00F918A7"/>
    <w:rsid w:val="00F91FDE"/>
    <w:rsid w:val="00F9282E"/>
    <w:rsid w:val="00F941B3"/>
    <w:rsid w:val="00F947DE"/>
    <w:rsid w:val="00F94EDD"/>
    <w:rsid w:val="00F95377"/>
    <w:rsid w:val="00F96E3C"/>
    <w:rsid w:val="00FB2BDC"/>
    <w:rsid w:val="00FB4588"/>
    <w:rsid w:val="00FB4F2F"/>
    <w:rsid w:val="00FB6319"/>
    <w:rsid w:val="00FB6798"/>
    <w:rsid w:val="00FC47B3"/>
    <w:rsid w:val="00FD0CBB"/>
    <w:rsid w:val="00FD1E04"/>
    <w:rsid w:val="00FD48A9"/>
    <w:rsid w:val="00FD5599"/>
    <w:rsid w:val="00FD6BF9"/>
    <w:rsid w:val="00FE2E23"/>
    <w:rsid w:val="00FE373B"/>
    <w:rsid w:val="00FE40DB"/>
    <w:rsid w:val="00FE49E0"/>
    <w:rsid w:val="00FE6DC2"/>
    <w:rsid w:val="00FF0E73"/>
    <w:rsid w:val="00FF436F"/>
    <w:rsid w:val="00FF4FC4"/>
    <w:rsid w:val="00FF7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2EE1C9-D33A-47B1-9775-63784D0BD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8"/>
        <w:szCs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2BDC"/>
    <w:pPr>
      <w:widowControl w:val="0"/>
      <w:jc w:val="both"/>
    </w:pPr>
    <w:rPr>
      <w:noProof/>
    </w:rPr>
  </w:style>
  <w:style w:type="paragraph" w:styleId="1">
    <w:name w:val="heading 1"/>
    <w:basedOn w:val="a"/>
    <w:next w:val="a"/>
    <w:link w:val="1Char"/>
    <w:uiPriority w:val="9"/>
    <w:qFormat/>
    <w:rsid w:val="00A774A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qFormat/>
    <w:rsid w:val="0034480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qFormat/>
    <w:rsid w:val="0034480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qFormat/>
    <w:rsid w:val="00344801"/>
    <w:pPr>
      <w:keepNext/>
      <w:keepLines/>
      <w:numPr>
        <w:ilvl w:val="3"/>
        <w:numId w:val="1"/>
      </w:numPr>
      <w:spacing w:before="280" w:after="290" w:line="376" w:lineRule="auto"/>
      <w:outlineLvl w:val="3"/>
    </w:pPr>
    <w:rPr>
      <w:rFonts w:asciiTheme="majorHAnsi" w:eastAsiaTheme="majorEastAsia" w:hAnsiTheme="majorHAnsi" w:cstheme="majorBidi"/>
      <w:b/>
      <w:bCs/>
    </w:rPr>
  </w:style>
  <w:style w:type="paragraph" w:styleId="5">
    <w:name w:val="heading 5"/>
    <w:basedOn w:val="a"/>
    <w:next w:val="a"/>
    <w:link w:val="5Char"/>
    <w:uiPriority w:val="9"/>
    <w:qFormat/>
    <w:rsid w:val="00344801"/>
    <w:pPr>
      <w:keepNext/>
      <w:keepLines/>
      <w:numPr>
        <w:ilvl w:val="4"/>
        <w:numId w:val="1"/>
      </w:numPr>
      <w:spacing w:before="280" w:after="290" w:line="376" w:lineRule="auto"/>
      <w:outlineLvl w:val="4"/>
    </w:pPr>
    <w:rPr>
      <w:b/>
      <w:bCs/>
    </w:rPr>
  </w:style>
  <w:style w:type="paragraph" w:styleId="6">
    <w:name w:val="heading 6"/>
    <w:basedOn w:val="a"/>
    <w:next w:val="a"/>
    <w:link w:val="6Char"/>
    <w:uiPriority w:val="9"/>
    <w:qFormat/>
    <w:rsid w:val="0034480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qFormat/>
    <w:rsid w:val="0034480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qFormat/>
    <w:rsid w:val="0034480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qFormat/>
    <w:rsid w:val="00344801"/>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74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74A4"/>
    <w:rPr>
      <w:sz w:val="18"/>
      <w:szCs w:val="18"/>
    </w:rPr>
  </w:style>
  <w:style w:type="paragraph" w:styleId="a4">
    <w:name w:val="footer"/>
    <w:basedOn w:val="a"/>
    <w:link w:val="Char0"/>
    <w:uiPriority w:val="99"/>
    <w:unhideWhenUsed/>
    <w:rsid w:val="00A774A4"/>
    <w:pPr>
      <w:tabs>
        <w:tab w:val="center" w:pos="4153"/>
        <w:tab w:val="right" w:pos="8306"/>
      </w:tabs>
      <w:snapToGrid w:val="0"/>
      <w:jc w:val="left"/>
    </w:pPr>
    <w:rPr>
      <w:sz w:val="18"/>
      <w:szCs w:val="18"/>
    </w:rPr>
  </w:style>
  <w:style w:type="character" w:customStyle="1" w:styleId="Char0">
    <w:name w:val="页脚 Char"/>
    <w:basedOn w:val="a0"/>
    <w:link w:val="a4"/>
    <w:uiPriority w:val="99"/>
    <w:rsid w:val="00A774A4"/>
    <w:rPr>
      <w:sz w:val="18"/>
      <w:szCs w:val="18"/>
    </w:rPr>
  </w:style>
  <w:style w:type="character" w:customStyle="1" w:styleId="1Char">
    <w:name w:val="标题 1 Char"/>
    <w:basedOn w:val="a0"/>
    <w:link w:val="1"/>
    <w:uiPriority w:val="9"/>
    <w:rsid w:val="00A774A4"/>
    <w:rPr>
      <w:b/>
      <w:bCs/>
      <w:kern w:val="44"/>
      <w:sz w:val="44"/>
      <w:szCs w:val="44"/>
    </w:rPr>
  </w:style>
  <w:style w:type="character" w:customStyle="1" w:styleId="2Char">
    <w:name w:val="标题 2 Char"/>
    <w:basedOn w:val="a0"/>
    <w:link w:val="2"/>
    <w:uiPriority w:val="9"/>
    <w:rsid w:val="003448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44801"/>
    <w:rPr>
      <w:b/>
      <w:bCs/>
      <w:sz w:val="32"/>
      <w:szCs w:val="32"/>
    </w:rPr>
  </w:style>
  <w:style w:type="character" w:customStyle="1" w:styleId="4Char">
    <w:name w:val="标题 4 Char"/>
    <w:basedOn w:val="a0"/>
    <w:link w:val="4"/>
    <w:uiPriority w:val="9"/>
    <w:rsid w:val="00344801"/>
    <w:rPr>
      <w:rFonts w:asciiTheme="majorHAnsi" w:eastAsiaTheme="majorEastAsia" w:hAnsiTheme="majorHAnsi" w:cstheme="majorBidi"/>
      <w:b/>
      <w:bCs/>
    </w:rPr>
  </w:style>
  <w:style w:type="character" w:customStyle="1" w:styleId="5Char">
    <w:name w:val="标题 5 Char"/>
    <w:basedOn w:val="a0"/>
    <w:link w:val="5"/>
    <w:uiPriority w:val="9"/>
    <w:rsid w:val="00344801"/>
    <w:rPr>
      <w:b/>
      <w:bCs/>
    </w:rPr>
  </w:style>
  <w:style w:type="character" w:customStyle="1" w:styleId="6Char">
    <w:name w:val="标题 6 Char"/>
    <w:basedOn w:val="a0"/>
    <w:link w:val="6"/>
    <w:uiPriority w:val="9"/>
    <w:rsid w:val="0034480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344801"/>
    <w:rPr>
      <w:b/>
      <w:bCs/>
      <w:sz w:val="24"/>
      <w:szCs w:val="24"/>
    </w:rPr>
  </w:style>
  <w:style w:type="character" w:customStyle="1" w:styleId="8Char">
    <w:name w:val="标题 8 Char"/>
    <w:basedOn w:val="a0"/>
    <w:link w:val="8"/>
    <w:uiPriority w:val="9"/>
    <w:rsid w:val="00344801"/>
    <w:rPr>
      <w:rFonts w:asciiTheme="majorHAnsi" w:eastAsiaTheme="majorEastAsia" w:hAnsiTheme="majorHAnsi" w:cstheme="majorBidi"/>
      <w:sz w:val="24"/>
      <w:szCs w:val="24"/>
    </w:rPr>
  </w:style>
  <w:style w:type="character" w:customStyle="1" w:styleId="9Char">
    <w:name w:val="标题 9 Char"/>
    <w:basedOn w:val="a0"/>
    <w:link w:val="9"/>
    <w:uiPriority w:val="9"/>
    <w:rsid w:val="00344801"/>
    <w:rPr>
      <w:rFonts w:asciiTheme="majorHAnsi" w:eastAsiaTheme="majorEastAsia" w:hAnsiTheme="majorHAnsi" w:cstheme="majorBidi"/>
      <w:sz w:val="21"/>
      <w:szCs w:val="21"/>
    </w:rPr>
  </w:style>
  <w:style w:type="character" w:styleId="a5">
    <w:name w:val="Hyperlink"/>
    <w:basedOn w:val="a0"/>
    <w:uiPriority w:val="99"/>
    <w:unhideWhenUsed/>
    <w:rsid w:val="000D30F4"/>
    <w:rPr>
      <w:color w:val="0563C1" w:themeColor="hyperlink"/>
      <w:u w:val="single"/>
    </w:rPr>
  </w:style>
  <w:style w:type="table" w:styleId="a6">
    <w:name w:val="Table Grid"/>
    <w:basedOn w:val="a1"/>
    <w:uiPriority w:val="39"/>
    <w:rsid w:val="00332E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E737D0"/>
    <w:pPr>
      <w:widowControl/>
      <w:spacing w:before="100" w:beforeAutospacing="1" w:after="100" w:afterAutospacing="1"/>
      <w:jc w:val="left"/>
    </w:pPr>
    <w:rPr>
      <w:rFonts w:ascii="宋体" w:eastAsia="宋体" w:hAnsi="宋体" w:cs="宋体"/>
      <w:noProof w:val="0"/>
      <w:kern w:val="0"/>
      <w:sz w:val="24"/>
      <w:szCs w:val="24"/>
    </w:rPr>
  </w:style>
  <w:style w:type="character" w:styleId="HTML">
    <w:name w:val="HTML Code"/>
    <w:basedOn w:val="a0"/>
    <w:uiPriority w:val="99"/>
    <w:semiHidden/>
    <w:unhideWhenUsed/>
    <w:rsid w:val="00E737D0"/>
    <w:rPr>
      <w:rFonts w:ascii="宋体" w:eastAsia="宋体" w:hAnsi="宋体" w:cs="宋体"/>
      <w:sz w:val="24"/>
      <w:szCs w:val="24"/>
    </w:rPr>
  </w:style>
  <w:style w:type="character" w:styleId="a8">
    <w:name w:val="Strong"/>
    <w:basedOn w:val="a0"/>
    <w:uiPriority w:val="22"/>
    <w:qFormat/>
    <w:rsid w:val="0061609C"/>
    <w:rPr>
      <w:b/>
      <w:bCs/>
    </w:rPr>
  </w:style>
  <w:style w:type="character" w:styleId="a9">
    <w:name w:val="FollowedHyperlink"/>
    <w:basedOn w:val="a0"/>
    <w:uiPriority w:val="99"/>
    <w:semiHidden/>
    <w:unhideWhenUsed/>
    <w:rsid w:val="00F56DF8"/>
    <w:rPr>
      <w:color w:val="954F72" w:themeColor="followedHyperlink"/>
      <w:u w:val="single"/>
    </w:rPr>
  </w:style>
  <w:style w:type="paragraph" w:styleId="aa">
    <w:name w:val="List Paragraph"/>
    <w:basedOn w:val="a"/>
    <w:uiPriority w:val="34"/>
    <w:qFormat/>
    <w:rsid w:val="000B4C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5568">
      <w:bodyDiv w:val="1"/>
      <w:marLeft w:val="0"/>
      <w:marRight w:val="0"/>
      <w:marTop w:val="0"/>
      <w:marBottom w:val="0"/>
      <w:divBdr>
        <w:top w:val="none" w:sz="0" w:space="0" w:color="auto"/>
        <w:left w:val="none" w:sz="0" w:space="0" w:color="auto"/>
        <w:bottom w:val="none" w:sz="0" w:space="0" w:color="auto"/>
        <w:right w:val="none" w:sz="0" w:space="0" w:color="auto"/>
      </w:divBdr>
    </w:div>
    <w:div w:id="64114626">
      <w:bodyDiv w:val="1"/>
      <w:marLeft w:val="0"/>
      <w:marRight w:val="0"/>
      <w:marTop w:val="0"/>
      <w:marBottom w:val="0"/>
      <w:divBdr>
        <w:top w:val="none" w:sz="0" w:space="0" w:color="auto"/>
        <w:left w:val="none" w:sz="0" w:space="0" w:color="auto"/>
        <w:bottom w:val="none" w:sz="0" w:space="0" w:color="auto"/>
        <w:right w:val="none" w:sz="0" w:space="0" w:color="auto"/>
      </w:divBdr>
    </w:div>
    <w:div w:id="66654739">
      <w:bodyDiv w:val="1"/>
      <w:marLeft w:val="0"/>
      <w:marRight w:val="0"/>
      <w:marTop w:val="0"/>
      <w:marBottom w:val="0"/>
      <w:divBdr>
        <w:top w:val="none" w:sz="0" w:space="0" w:color="auto"/>
        <w:left w:val="none" w:sz="0" w:space="0" w:color="auto"/>
        <w:bottom w:val="none" w:sz="0" w:space="0" w:color="auto"/>
        <w:right w:val="none" w:sz="0" w:space="0" w:color="auto"/>
      </w:divBdr>
    </w:div>
    <w:div w:id="186873631">
      <w:bodyDiv w:val="1"/>
      <w:marLeft w:val="0"/>
      <w:marRight w:val="0"/>
      <w:marTop w:val="0"/>
      <w:marBottom w:val="0"/>
      <w:divBdr>
        <w:top w:val="none" w:sz="0" w:space="0" w:color="auto"/>
        <w:left w:val="none" w:sz="0" w:space="0" w:color="auto"/>
        <w:bottom w:val="none" w:sz="0" w:space="0" w:color="auto"/>
        <w:right w:val="none" w:sz="0" w:space="0" w:color="auto"/>
      </w:divBdr>
    </w:div>
    <w:div w:id="206570242">
      <w:bodyDiv w:val="1"/>
      <w:marLeft w:val="0"/>
      <w:marRight w:val="0"/>
      <w:marTop w:val="0"/>
      <w:marBottom w:val="0"/>
      <w:divBdr>
        <w:top w:val="none" w:sz="0" w:space="0" w:color="auto"/>
        <w:left w:val="none" w:sz="0" w:space="0" w:color="auto"/>
        <w:bottom w:val="none" w:sz="0" w:space="0" w:color="auto"/>
        <w:right w:val="none" w:sz="0" w:space="0" w:color="auto"/>
      </w:divBdr>
    </w:div>
    <w:div w:id="213741444">
      <w:bodyDiv w:val="1"/>
      <w:marLeft w:val="0"/>
      <w:marRight w:val="0"/>
      <w:marTop w:val="0"/>
      <w:marBottom w:val="0"/>
      <w:divBdr>
        <w:top w:val="none" w:sz="0" w:space="0" w:color="auto"/>
        <w:left w:val="none" w:sz="0" w:space="0" w:color="auto"/>
        <w:bottom w:val="none" w:sz="0" w:space="0" w:color="auto"/>
        <w:right w:val="none" w:sz="0" w:space="0" w:color="auto"/>
      </w:divBdr>
    </w:div>
    <w:div w:id="218715367">
      <w:bodyDiv w:val="1"/>
      <w:marLeft w:val="0"/>
      <w:marRight w:val="0"/>
      <w:marTop w:val="0"/>
      <w:marBottom w:val="0"/>
      <w:divBdr>
        <w:top w:val="none" w:sz="0" w:space="0" w:color="auto"/>
        <w:left w:val="none" w:sz="0" w:space="0" w:color="auto"/>
        <w:bottom w:val="none" w:sz="0" w:space="0" w:color="auto"/>
        <w:right w:val="none" w:sz="0" w:space="0" w:color="auto"/>
      </w:divBdr>
    </w:div>
    <w:div w:id="264576927">
      <w:bodyDiv w:val="1"/>
      <w:marLeft w:val="0"/>
      <w:marRight w:val="0"/>
      <w:marTop w:val="0"/>
      <w:marBottom w:val="0"/>
      <w:divBdr>
        <w:top w:val="none" w:sz="0" w:space="0" w:color="auto"/>
        <w:left w:val="none" w:sz="0" w:space="0" w:color="auto"/>
        <w:bottom w:val="none" w:sz="0" w:space="0" w:color="auto"/>
        <w:right w:val="none" w:sz="0" w:space="0" w:color="auto"/>
      </w:divBdr>
    </w:div>
    <w:div w:id="275674310">
      <w:bodyDiv w:val="1"/>
      <w:marLeft w:val="0"/>
      <w:marRight w:val="0"/>
      <w:marTop w:val="0"/>
      <w:marBottom w:val="0"/>
      <w:divBdr>
        <w:top w:val="none" w:sz="0" w:space="0" w:color="auto"/>
        <w:left w:val="none" w:sz="0" w:space="0" w:color="auto"/>
        <w:bottom w:val="none" w:sz="0" w:space="0" w:color="auto"/>
        <w:right w:val="none" w:sz="0" w:space="0" w:color="auto"/>
      </w:divBdr>
    </w:div>
    <w:div w:id="292642324">
      <w:bodyDiv w:val="1"/>
      <w:marLeft w:val="0"/>
      <w:marRight w:val="0"/>
      <w:marTop w:val="0"/>
      <w:marBottom w:val="0"/>
      <w:divBdr>
        <w:top w:val="none" w:sz="0" w:space="0" w:color="auto"/>
        <w:left w:val="none" w:sz="0" w:space="0" w:color="auto"/>
        <w:bottom w:val="none" w:sz="0" w:space="0" w:color="auto"/>
        <w:right w:val="none" w:sz="0" w:space="0" w:color="auto"/>
      </w:divBdr>
    </w:div>
    <w:div w:id="311642780">
      <w:bodyDiv w:val="1"/>
      <w:marLeft w:val="0"/>
      <w:marRight w:val="0"/>
      <w:marTop w:val="0"/>
      <w:marBottom w:val="0"/>
      <w:divBdr>
        <w:top w:val="none" w:sz="0" w:space="0" w:color="auto"/>
        <w:left w:val="none" w:sz="0" w:space="0" w:color="auto"/>
        <w:bottom w:val="none" w:sz="0" w:space="0" w:color="auto"/>
        <w:right w:val="none" w:sz="0" w:space="0" w:color="auto"/>
      </w:divBdr>
    </w:div>
    <w:div w:id="322585047">
      <w:bodyDiv w:val="1"/>
      <w:marLeft w:val="0"/>
      <w:marRight w:val="0"/>
      <w:marTop w:val="0"/>
      <w:marBottom w:val="0"/>
      <w:divBdr>
        <w:top w:val="none" w:sz="0" w:space="0" w:color="auto"/>
        <w:left w:val="none" w:sz="0" w:space="0" w:color="auto"/>
        <w:bottom w:val="none" w:sz="0" w:space="0" w:color="auto"/>
        <w:right w:val="none" w:sz="0" w:space="0" w:color="auto"/>
      </w:divBdr>
    </w:div>
    <w:div w:id="345139691">
      <w:bodyDiv w:val="1"/>
      <w:marLeft w:val="0"/>
      <w:marRight w:val="0"/>
      <w:marTop w:val="0"/>
      <w:marBottom w:val="0"/>
      <w:divBdr>
        <w:top w:val="none" w:sz="0" w:space="0" w:color="auto"/>
        <w:left w:val="none" w:sz="0" w:space="0" w:color="auto"/>
        <w:bottom w:val="none" w:sz="0" w:space="0" w:color="auto"/>
        <w:right w:val="none" w:sz="0" w:space="0" w:color="auto"/>
      </w:divBdr>
    </w:div>
    <w:div w:id="355159634">
      <w:bodyDiv w:val="1"/>
      <w:marLeft w:val="0"/>
      <w:marRight w:val="0"/>
      <w:marTop w:val="0"/>
      <w:marBottom w:val="0"/>
      <w:divBdr>
        <w:top w:val="none" w:sz="0" w:space="0" w:color="auto"/>
        <w:left w:val="none" w:sz="0" w:space="0" w:color="auto"/>
        <w:bottom w:val="none" w:sz="0" w:space="0" w:color="auto"/>
        <w:right w:val="none" w:sz="0" w:space="0" w:color="auto"/>
      </w:divBdr>
    </w:div>
    <w:div w:id="398484783">
      <w:bodyDiv w:val="1"/>
      <w:marLeft w:val="0"/>
      <w:marRight w:val="0"/>
      <w:marTop w:val="0"/>
      <w:marBottom w:val="0"/>
      <w:divBdr>
        <w:top w:val="none" w:sz="0" w:space="0" w:color="auto"/>
        <w:left w:val="none" w:sz="0" w:space="0" w:color="auto"/>
        <w:bottom w:val="none" w:sz="0" w:space="0" w:color="auto"/>
        <w:right w:val="none" w:sz="0" w:space="0" w:color="auto"/>
      </w:divBdr>
    </w:div>
    <w:div w:id="421417465">
      <w:bodyDiv w:val="1"/>
      <w:marLeft w:val="0"/>
      <w:marRight w:val="0"/>
      <w:marTop w:val="0"/>
      <w:marBottom w:val="0"/>
      <w:divBdr>
        <w:top w:val="none" w:sz="0" w:space="0" w:color="auto"/>
        <w:left w:val="none" w:sz="0" w:space="0" w:color="auto"/>
        <w:bottom w:val="none" w:sz="0" w:space="0" w:color="auto"/>
        <w:right w:val="none" w:sz="0" w:space="0" w:color="auto"/>
      </w:divBdr>
    </w:div>
    <w:div w:id="433404271">
      <w:bodyDiv w:val="1"/>
      <w:marLeft w:val="0"/>
      <w:marRight w:val="0"/>
      <w:marTop w:val="0"/>
      <w:marBottom w:val="0"/>
      <w:divBdr>
        <w:top w:val="none" w:sz="0" w:space="0" w:color="auto"/>
        <w:left w:val="none" w:sz="0" w:space="0" w:color="auto"/>
        <w:bottom w:val="none" w:sz="0" w:space="0" w:color="auto"/>
        <w:right w:val="none" w:sz="0" w:space="0" w:color="auto"/>
      </w:divBdr>
    </w:div>
    <w:div w:id="510341923">
      <w:bodyDiv w:val="1"/>
      <w:marLeft w:val="0"/>
      <w:marRight w:val="0"/>
      <w:marTop w:val="0"/>
      <w:marBottom w:val="0"/>
      <w:divBdr>
        <w:top w:val="none" w:sz="0" w:space="0" w:color="auto"/>
        <w:left w:val="none" w:sz="0" w:space="0" w:color="auto"/>
        <w:bottom w:val="none" w:sz="0" w:space="0" w:color="auto"/>
        <w:right w:val="none" w:sz="0" w:space="0" w:color="auto"/>
      </w:divBdr>
    </w:div>
    <w:div w:id="564490650">
      <w:bodyDiv w:val="1"/>
      <w:marLeft w:val="0"/>
      <w:marRight w:val="0"/>
      <w:marTop w:val="0"/>
      <w:marBottom w:val="0"/>
      <w:divBdr>
        <w:top w:val="none" w:sz="0" w:space="0" w:color="auto"/>
        <w:left w:val="none" w:sz="0" w:space="0" w:color="auto"/>
        <w:bottom w:val="none" w:sz="0" w:space="0" w:color="auto"/>
        <w:right w:val="none" w:sz="0" w:space="0" w:color="auto"/>
      </w:divBdr>
    </w:div>
    <w:div w:id="589192723">
      <w:bodyDiv w:val="1"/>
      <w:marLeft w:val="0"/>
      <w:marRight w:val="0"/>
      <w:marTop w:val="0"/>
      <w:marBottom w:val="0"/>
      <w:divBdr>
        <w:top w:val="none" w:sz="0" w:space="0" w:color="auto"/>
        <w:left w:val="none" w:sz="0" w:space="0" w:color="auto"/>
        <w:bottom w:val="none" w:sz="0" w:space="0" w:color="auto"/>
        <w:right w:val="none" w:sz="0" w:space="0" w:color="auto"/>
      </w:divBdr>
    </w:div>
    <w:div w:id="600914008">
      <w:bodyDiv w:val="1"/>
      <w:marLeft w:val="0"/>
      <w:marRight w:val="0"/>
      <w:marTop w:val="0"/>
      <w:marBottom w:val="0"/>
      <w:divBdr>
        <w:top w:val="none" w:sz="0" w:space="0" w:color="auto"/>
        <w:left w:val="none" w:sz="0" w:space="0" w:color="auto"/>
        <w:bottom w:val="none" w:sz="0" w:space="0" w:color="auto"/>
        <w:right w:val="none" w:sz="0" w:space="0" w:color="auto"/>
      </w:divBdr>
    </w:div>
    <w:div w:id="640429333">
      <w:bodyDiv w:val="1"/>
      <w:marLeft w:val="0"/>
      <w:marRight w:val="0"/>
      <w:marTop w:val="0"/>
      <w:marBottom w:val="0"/>
      <w:divBdr>
        <w:top w:val="none" w:sz="0" w:space="0" w:color="auto"/>
        <w:left w:val="none" w:sz="0" w:space="0" w:color="auto"/>
        <w:bottom w:val="none" w:sz="0" w:space="0" w:color="auto"/>
        <w:right w:val="none" w:sz="0" w:space="0" w:color="auto"/>
      </w:divBdr>
    </w:div>
    <w:div w:id="652374707">
      <w:bodyDiv w:val="1"/>
      <w:marLeft w:val="0"/>
      <w:marRight w:val="0"/>
      <w:marTop w:val="0"/>
      <w:marBottom w:val="0"/>
      <w:divBdr>
        <w:top w:val="none" w:sz="0" w:space="0" w:color="auto"/>
        <w:left w:val="none" w:sz="0" w:space="0" w:color="auto"/>
        <w:bottom w:val="none" w:sz="0" w:space="0" w:color="auto"/>
        <w:right w:val="none" w:sz="0" w:space="0" w:color="auto"/>
      </w:divBdr>
    </w:div>
    <w:div w:id="700669897">
      <w:bodyDiv w:val="1"/>
      <w:marLeft w:val="0"/>
      <w:marRight w:val="0"/>
      <w:marTop w:val="0"/>
      <w:marBottom w:val="0"/>
      <w:divBdr>
        <w:top w:val="none" w:sz="0" w:space="0" w:color="auto"/>
        <w:left w:val="none" w:sz="0" w:space="0" w:color="auto"/>
        <w:bottom w:val="none" w:sz="0" w:space="0" w:color="auto"/>
        <w:right w:val="none" w:sz="0" w:space="0" w:color="auto"/>
      </w:divBdr>
    </w:div>
    <w:div w:id="750854052">
      <w:bodyDiv w:val="1"/>
      <w:marLeft w:val="0"/>
      <w:marRight w:val="0"/>
      <w:marTop w:val="0"/>
      <w:marBottom w:val="0"/>
      <w:divBdr>
        <w:top w:val="none" w:sz="0" w:space="0" w:color="auto"/>
        <w:left w:val="none" w:sz="0" w:space="0" w:color="auto"/>
        <w:bottom w:val="none" w:sz="0" w:space="0" w:color="auto"/>
        <w:right w:val="none" w:sz="0" w:space="0" w:color="auto"/>
      </w:divBdr>
    </w:div>
    <w:div w:id="773288834">
      <w:bodyDiv w:val="1"/>
      <w:marLeft w:val="0"/>
      <w:marRight w:val="0"/>
      <w:marTop w:val="0"/>
      <w:marBottom w:val="0"/>
      <w:divBdr>
        <w:top w:val="none" w:sz="0" w:space="0" w:color="auto"/>
        <w:left w:val="none" w:sz="0" w:space="0" w:color="auto"/>
        <w:bottom w:val="none" w:sz="0" w:space="0" w:color="auto"/>
        <w:right w:val="none" w:sz="0" w:space="0" w:color="auto"/>
      </w:divBdr>
    </w:div>
    <w:div w:id="793018346">
      <w:bodyDiv w:val="1"/>
      <w:marLeft w:val="0"/>
      <w:marRight w:val="0"/>
      <w:marTop w:val="0"/>
      <w:marBottom w:val="0"/>
      <w:divBdr>
        <w:top w:val="none" w:sz="0" w:space="0" w:color="auto"/>
        <w:left w:val="none" w:sz="0" w:space="0" w:color="auto"/>
        <w:bottom w:val="none" w:sz="0" w:space="0" w:color="auto"/>
        <w:right w:val="none" w:sz="0" w:space="0" w:color="auto"/>
      </w:divBdr>
    </w:div>
    <w:div w:id="817768087">
      <w:bodyDiv w:val="1"/>
      <w:marLeft w:val="0"/>
      <w:marRight w:val="0"/>
      <w:marTop w:val="0"/>
      <w:marBottom w:val="0"/>
      <w:divBdr>
        <w:top w:val="none" w:sz="0" w:space="0" w:color="auto"/>
        <w:left w:val="none" w:sz="0" w:space="0" w:color="auto"/>
        <w:bottom w:val="none" w:sz="0" w:space="0" w:color="auto"/>
        <w:right w:val="none" w:sz="0" w:space="0" w:color="auto"/>
      </w:divBdr>
    </w:div>
    <w:div w:id="818959534">
      <w:bodyDiv w:val="1"/>
      <w:marLeft w:val="0"/>
      <w:marRight w:val="0"/>
      <w:marTop w:val="0"/>
      <w:marBottom w:val="0"/>
      <w:divBdr>
        <w:top w:val="none" w:sz="0" w:space="0" w:color="auto"/>
        <w:left w:val="none" w:sz="0" w:space="0" w:color="auto"/>
        <w:bottom w:val="none" w:sz="0" w:space="0" w:color="auto"/>
        <w:right w:val="none" w:sz="0" w:space="0" w:color="auto"/>
      </w:divBdr>
      <w:divsChild>
        <w:div w:id="1937055160">
          <w:marLeft w:val="0"/>
          <w:marRight w:val="0"/>
          <w:marTop w:val="0"/>
          <w:marBottom w:val="0"/>
          <w:divBdr>
            <w:top w:val="none" w:sz="0" w:space="0" w:color="auto"/>
            <w:left w:val="none" w:sz="0" w:space="0" w:color="auto"/>
            <w:bottom w:val="none" w:sz="0" w:space="0" w:color="auto"/>
            <w:right w:val="none" w:sz="0" w:space="0" w:color="auto"/>
          </w:divBdr>
          <w:divsChild>
            <w:div w:id="394478683">
              <w:marLeft w:val="0"/>
              <w:marRight w:val="0"/>
              <w:marTop w:val="0"/>
              <w:marBottom w:val="0"/>
              <w:divBdr>
                <w:top w:val="none" w:sz="0" w:space="0" w:color="auto"/>
                <w:left w:val="none" w:sz="0" w:space="0" w:color="auto"/>
                <w:bottom w:val="none" w:sz="0" w:space="0" w:color="auto"/>
                <w:right w:val="none" w:sz="0" w:space="0" w:color="auto"/>
              </w:divBdr>
              <w:divsChild>
                <w:div w:id="1678649558">
                  <w:marLeft w:val="0"/>
                  <w:marRight w:val="0"/>
                  <w:marTop w:val="0"/>
                  <w:marBottom w:val="0"/>
                  <w:divBdr>
                    <w:top w:val="none" w:sz="0" w:space="0" w:color="auto"/>
                    <w:left w:val="none" w:sz="0" w:space="0" w:color="auto"/>
                    <w:bottom w:val="none" w:sz="0" w:space="0" w:color="auto"/>
                    <w:right w:val="none" w:sz="0" w:space="0" w:color="auto"/>
                  </w:divBdr>
                </w:div>
                <w:div w:id="1902056025">
                  <w:marLeft w:val="0"/>
                  <w:marRight w:val="0"/>
                  <w:marTop w:val="0"/>
                  <w:marBottom w:val="0"/>
                  <w:divBdr>
                    <w:top w:val="none" w:sz="0" w:space="0" w:color="auto"/>
                    <w:left w:val="none" w:sz="0" w:space="0" w:color="auto"/>
                    <w:bottom w:val="none" w:sz="0" w:space="0" w:color="auto"/>
                    <w:right w:val="none" w:sz="0" w:space="0" w:color="auto"/>
                  </w:divBdr>
                  <w:divsChild>
                    <w:div w:id="54062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94153">
          <w:marLeft w:val="0"/>
          <w:marRight w:val="0"/>
          <w:marTop w:val="0"/>
          <w:marBottom w:val="0"/>
          <w:divBdr>
            <w:top w:val="none" w:sz="0" w:space="0" w:color="auto"/>
            <w:left w:val="none" w:sz="0" w:space="0" w:color="auto"/>
            <w:bottom w:val="none" w:sz="0" w:space="0" w:color="auto"/>
            <w:right w:val="none" w:sz="0" w:space="0" w:color="auto"/>
          </w:divBdr>
          <w:divsChild>
            <w:div w:id="1470397378">
              <w:marLeft w:val="0"/>
              <w:marRight w:val="0"/>
              <w:marTop w:val="0"/>
              <w:marBottom w:val="0"/>
              <w:divBdr>
                <w:top w:val="none" w:sz="0" w:space="0" w:color="auto"/>
                <w:left w:val="none" w:sz="0" w:space="0" w:color="auto"/>
                <w:bottom w:val="none" w:sz="0" w:space="0" w:color="auto"/>
                <w:right w:val="none" w:sz="0" w:space="0" w:color="auto"/>
              </w:divBdr>
              <w:divsChild>
                <w:div w:id="739212645">
                  <w:marLeft w:val="0"/>
                  <w:marRight w:val="0"/>
                  <w:marTop w:val="0"/>
                  <w:marBottom w:val="0"/>
                  <w:divBdr>
                    <w:top w:val="none" w:sz="0" w:space="0" w:color="auto"/>
                    <w:left w:val="none" w:sz="0" w:space="0" w:color="auto"/>
                    <w:bottom w:val="none" w:sz="0" w:space="0" w:color="auto"/>
                    <w:right w:val="none" w:sz="0" w:space="0" w:color="auto"/>
                  </w:divBdr>
                </w:div>
                <w:div w:id="1453547787">
                  <w:marLeft w:val="0"/>
                  <w:marRight w:val="0"/>
                  <w:marTop w:val="0"/>
                  <w:marBottom w:val="0"/>
                  <w:divBdr>
                    <w:top w:val="none" w:sz="0" w:space="0" w:color="auto"/>
                    <w:left w:val="none" w:sz="0" w:space="0" w:color="auto"/>
                    <w:bottom w:val="none" w:sz="0" w:space="0" w:color="auto"/>
                    <w:right w:val="none" w:sz="0" w:space="0" w:color="auto"/>
                  </w:divBdr>
                  <w:divsChild>
                    <w:div w:id="82628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93629">
          <w:marLeft w:val="0"/>
          <w:marRight w:val="0"/>
          <w:marTop w:val="0"/>
          <w:marBottom w:val="0"/>
          <w:divBdr>
            <w:top w:val="none" w:sz="0" w:space="0" w:color="auto"/>
            <w:left w:val="none" w:sz="0" w:space="0" w:color="auto"/>
            <w:bottom w:val="none" w:sz="0" w:space="0" w:color="auto"/>
            <w:right w:val="none" w:sz="0" w:space="0" w:color="auto"/>
          </w:divBdr>
          <w:divsChild>
            <w:div w:id="1157653731">
              <w:marLeft w:val="0"/>
              <w:marRight w:val="0"/>
              <w:marTop w:val="0"/>
              <w:marBottom w:val="0"/>
              <w:divBdr>
                <w:top w:val="none" w:sz="0" w:space="0" w:color="auto"/>
                <w:left w:val="none" w:sz="0" w:space="0" w:color="auto"/>
                <w:bottom w:val="none" w:sz="0" w:space="0" w:color="auto"/>
                <w:right w:val="none" w:sz="0" w:space="0" w:color="auto"/>
              </w:divBdr>
              <w:divsChild>
                <w:div w:id="1770155284">
                  <w:marLeft w:val="0"/>
                  <w:marRight w:val="0"/>
                  <w:marTop w:val="0"/>
                  <w:marBottom w:val="0"/>
                  <w:divBdr>
                    <w:top w:val="none" w:sz="0" w:space="0" w:color="auto"/>
                    <w:left w:val="none" w:sz="0" w:space="0" w:color="auto"/>
                    <w:bottom w:val="none" w:sz="0" w:space="0" w:color="auto"/>
                    <w:right w:val="none" w:sz="0" w:space="0" w:color="auto"/>
                  </w:divBdr>
                </w:div>
                <w:div w:id="1608586364">
                  <w:marLeft w:val="0"/>
                  <w:marRight w:val="0"/>
                  <w:marTop w:val="0"/>
                  <w:marBottom w:val="0"/>
                  <w:divBdr>
                    <w:top w:val="none" w:sz="0" w:space="0" w:color="auto"/>
                    <w:left w:val="none" w:sz="0" w:space="0" w:color="auto"/>
                    <w:bottom w:val="none" w:sz="0" w:space="0" w:color="auto"/>
                    <w:right w:val="none" w:sz="0" w:space="0" w:color="auto"/>
                  </w:divBdr>
                  <w:divsChild>
                    <w:div w:id="10863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7784">
          <w:marLeft w:val="0"/>
          <w:marRight w:val="0"/>
          <w:marTop w:val="0"/>
          <w:marBottom w:val="0"/>
          <w:divBdr>
            <w:top w:val="none" w:sz="0" w:space="0" w:color="auto"/>
            <w:left w:val="none" w:sz="0" w:space="0" w:color="auto"/>
            <w:bottom w:val="none" w:sz="0" w:space="0" w:color="auto"/>
            <w:right w:val="none" w:sz="0" w:space="0" w:color="auto"/>
          </w:divBdr>
          <w:divsChild>
            <w:div w:id="1478886288">
              <w:marLeft w:val="0"/>
              <w:marRight w:val="0"/>
              <w:marTop w:val="0"/>
              <w:marBottom w:val="0"/>
              <w:divBdr>
                <w:top w:val="none" w:sz="0" w:space="0" w:color="auto"/>
                <w:left w:val="none" w:sz="0" w:space="0" w:color="auto"/>
                <w:bottom w:val="none" w:sz="0" w:space="0" w:color="auto"/>
                <w:right w:val="none" w:sz="0" w:space="0" w:color="auto"/>
              </w:divBdr>
              <w:divsChild>
                <w:div w:id="1067648089">
                  <w:marLeft w:val="0"/>
                  <w:marRight w:val="0"/>
                  <w:marTop w:val="0"/>
                  <w:marBottom w:val="0"/>
                  <w:divBdr>
                    <w:top w:val="none" w:sz="0" w:space="0" w:color="auto"/>
                    <w:left w:val="none" w:sz="0" w:space="0" w:color="auto"/>
                    <w:bottom w:val="none" w:sz="0" w:space="0" w:color="auto"/>
                    <w:right w:val="none" w:sz="0" w:space="0" w:color="auto"/>
                  </w:divBdr>
                </w:div>
                <w:div w:id="1631470106">
                  <w:marLeft w:val="0"/>
                  <w:marRight w:val="0"/>
                  <w:marTop w:val="0"/>
                  <w:marBottom w:val="0"/>
                  <w:divBdr>
                    <w:top w:val="none" w:sz="0" w:space="0" w:color="auto"/>
                    <w:left w:val="none" w:sz="0" w:space="0" w:color="auto"/>
                    <w:bottom w:val="none" w:sz="0" w:space="0" w:color="auto"/>
                    <w:right w:val="none" w:sz="0" w:space="0" w:color="auto"/>
                  </w:divBdr>
                  <w:divsChild>
                    <w:div w:id="1573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447991">
          <w:marLeft w:val="0"/>
          <w:marRight w:val="0"/>
          <w:marTop w:val="0"/>
          <w:marBottom w:val="0"/>
          <w:divBdr>
            <w:top w:val="none" w:sz="0" w:space="0" w:color="auto"/>
            <w:left w:val="none" w:sz="0" w:space="0" w:color="auto"/>
            <w:bottom w:val="none" w:sz="0" w:space="0" w:color="auto"/>
            <w:right w:val="none" w:sz="0" w:space="0" w:color="auto"/>
          </w:divBdr>
          <w:divsChild>
            <w:div w:id="798646782">
              <w:marLeft w:val="0"/>
              <w:marRight w:val="0"/>
              <w:marTop w:val="0"/>
              <w:marBottom w:val="0"/>
              <w:divBdr>
                <w:top w:val="none" w:sz="0" w:space="0" w:color="auto"/>
                <w:left w:val="none" w:sz="0" w:space="0" w:color="auto"/>
                <w:bottom w:val="none" w:sz="0" w:space="0" w:color="auto"/>
                <w:right w:val="none" w:sz="0" w:space="0" w:color="auto"/>
              </w:divBdr>
              <w:divsChild>
                <w:div w:id="968050662">
                  <w:marLeft w:val="0"/>
                  <w:marRight w:val="0"/>
                  <w:marTop w:val="0"/>
                  <w:marBottom w:val="0"/>
                  <w:divBdr>
                    <w:top w:val="none" w:sz="0" w:space="0" w:color="auto"/>
                    <w:left w:val="none" w:sz="0" w:space="0" w:color="auto"/>
                    <w:bottom w:val="none" w:sz="0" w:space="0" w:color="auto"/>
                    <w:right w:val="none" w:sz="0" w:space="0" w:color="auto"/>
                  </w:divBdr>
                </w:div>
                <w:div w:id="564530798">
                  <w:marLeft w:val="0"/>
                  <w:marRight w:val="0"/>
                  <w:marTop w:val="0"/>
                  <w:marBottom w:val="0"/>
                  <w:divBdr>
                    <w:top w:val="none" w:sz="0" w:space="0" w:color="auto"/>
                    <w:left w:val="none" w:sz="0" w:space="0" w:color="auto"/>
                    <w:bottom w:val="none" w:sz="0" w:space="0" w:color="auto"/>
                    <w:right w:val="none" w:sz="0" w:space="0" w:color="auto"/>
                  </w:divBdr>
                  <w:divsChild>
                    <w:div w:id="19011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471958">
          <w:marLeft w:val="0"/>
          <w:marRight w:val="0"/>
          <w:marTop w:val="0"/>
          <w:marBottom w:val="0"/>
          <w:divBdr>
            <w:top w:val="none" w:sz="0" w:space="0" w:color="auto"/>
            <w:left w:val="none" w:sz="0" w:space="0" w:color="auto"/>
            <w:bottom w:val="none" w:sz="0" w:space="0" w:color="auto"/>
            <w:right w:val="none" w:sz="0" w:space="0" w:color="auto"/>
          </w:divBdr>
          <w:divsChild>
            <w:div w:id="1723140797">
              <w:marLeft w:val="0"/>
              <w:marRight w:val="0"/>
              <w:marTop w:val="0"/>
              <w:marBottom w:val="0"/>
              <w:divBdr>
                <w:top w:val="none" w:sz="0" w:space="0" w:color="auto"/>
                <w:left w:val="none" w:sz="0" w:space="0" w:color="auto"/>
                <w:bottom w:val="none" w:sz="0" w:space="0" w:color="auto"/>
                <w:right w:val="none" w:sz="0" w:space="0" w:color="auto"/>
              </w:divBdr>
              <w:divsChild>
                <w:div w:id="1239442662">
                  <w:marLeft w:val="0"/>
                  <w:marRight w:val="0"/>
                  <w:marTop w:val="0"/>
                  <w:marBottom w:val="0"/>
                  <w:divBdr>
                    <w:top w:val="none" w:sz="0" w:space="0" w:color="auto"/>
                    <w:left w:val="none" w:sz="0" w:space="0" w:color="auto"/>
                    <w:bottom w:val="none" w:sz="0" w:space="0" w:color="auto"/>
                    <w:right w:val="none" w:sz="0" w:space="0" w:color="auto"/>
                  </w:divBdr>
                </w:div>
                <w:div w:id="98726027">
                  <w:marLeft w:val="0"/>
                  <w:marRight w:val="0"/>
                  <w:marTop w:val="0"/>
                  <w:marBottom w:val="0"/>
                  <w:divBdr>
                    <w:top w:val="none" w:sz="0" w:space="0" w:color="auto"/>
                    <w:left w:val="none" w:sz="0" w:space="0" w:color="auto"/>
                    <w:bottom w:val="none" w:sz="0" w:space="0" w:color="auto"/>
                    <w:right w:val="none" w:sz="0" w:space="0" w:color="auto"/>
                  </w:divBdr>
                  <w:divsChild>
                    <w:div w:id="17565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938569">
      <w:bodyDiv w:val="1"/>
      <w:marLeft w:val="0"/>
      <w:marRight w:val="0"/>
      <w:marTop w:val="0"/>
      <w:marBottom w:val="0"/>
      <w:divBdr>
        <w:top w:val="none" w:sz="0" w:space="0" w:color="auto"/>
        <w:left w:val="none" w:sz="0" w:space="0" w:color="auto"/>
        <w:bottom w:val="none" w:sz="0" w:space="0" w:color="auto"/>
        <w:right w:val="none" w:sz="0" w:space="0" w:color="auto"/>
      </w:divBdr>
    </w:div>
    <w:div w:id="900212696">
      <w:bodyDiv w:val="1"/>
      <w:marLeft w:val="0"/>
      <w:marRight w:val="0"/>
      <w:marTop w:val="0"/>
      <w:marBottom w:val="0"/>
      <w:divBdr>
        <w:top w:val="none" w:sz="0" w:space="0" w:color="auto"/>
        <w:left w:val="none" w:sz="0" w:space="0" w:color="auto"/>
        <w:bottom w:val="none" w:sz="0" w:space="0" w:color="auto"/>
        <w:right w:val="none" w:sz="0" w:space="0" w:color="auto"/>
      </w:divBdr>
    </w:div>
    <w:div w:id="924732194">
      <w:bodyDiv w:val="1"/>
      <w:marLeft w:val="0"/>
      <w:marRight w:val="0"/>
      <w:marTop w:val="0"/>
      <w:marBottom w:val="0"/>
      <w:divBdr>
        <w:top w:val="none" w:sz="0" w:space="0" w:color="auto"/>
        <w:left w:val="none" w:sz="0" w:space="0" w:color="auto"/>
        <w:bottom w:val="none" w:sz="0" w:space="0" w:color="auto"/>
        <w:right w:val="none" w:sz="0" w:space="0" w:color="auto"/>
      </w:divBdr>
    </w:div>
    <w:div w:id="932980170">
      <w:bodyDiv w:val="1"/>
      <w:marLeft w:val="0"/>
      <w:marRight w:val="0"/>
      <w:marTop w:val="0"/>
      <w:marBottom w:val="0"/>
      <w:divBdr>
        <w:top w:val="none" w:sz="0" w:space="0" w:color="auto"/>
        <w:left w:val="none" w:sz="0" w:space="0" w:color="auto"/>
        <w:bottom w:val="none" w:sz="0" w:space="0" w:color="auto"/>
        <w:right w:val="none" w:sz="0" w:space="0" w:color="auto"/>
      </w:divBdr>
    </w:div>
    <w:div w:id="942417147">
      <w:bodyDiv w:val="1"/>
      <w:marLeft w:val="0"/>
      <w:marRight w:val="0"/>
      <w:marTop w:val="0"/>
      <w:marBottom w:val="0"/>
      <w:divBdr>
        <w:top w:val="none" w:sz="0" w:space="0" w:color="auto"/>
        <w:left w:val="none" w:sz="0" w:space="0" w:color="auto"/>
        <w:bottom w:val="none" w:sz="0" w:space="0" w:color="auto"/>
        <w:right w:val="none" w:sz="0" w:space="0" w:color="auto"/>
      </w:divBdr>
    </w:div>
    <w:div w:id="958297969">
      <w:bodyDiv w:val="1"/>
      <w:marLeft w:val="0"/>
      <w:marRight w:val="0"/>
      <w:marTop w:val="0"/>
      <w:marBottom w:val="0"/>
      <w:divBdr>
        <w:top w:val="none" w:sz="0" w:space="0" w:color="auto"/>
        <w:left w:val="none" w:sz="0" w:space="0" w:color="auto"/>
        <w:bottom w:val="none" w:sz="0" w:space="0" w:color="auto"/>
        <w:right w:val="none" w:sz="0" w:space="0" w:color="auto"/>
      </w:divBdr>
    </w:div>
    <w:div w:id="1010985214">
      <w:bodyDiv w:val="1"/>
      <w:marLeft w:val="0"/>
      <w:marRight w:val="0"/>
      <w:marTop w:val="0"/>
      <w:marBottom w:val="0"/>
      <w:divBdr>
        <w:top w:val="none" w:sz="0" w:space="0" w:color="auto"/>
        <w:left w:val="none" w:sz="0" w:space="0" w:color="auto"/>
        <w:bottom w:val="none" w:sz="0" w:space="0" w:color="auto"/>
        <w:right w:val="none" w:sz="0" w:space="0" w:color="auto"/>
      </w:divBdr>
    </w:div>
    <w:div w:id="1011300020">
      <w:bodyDiv w:val="1"/>
      <w:marLeft w:val="0"/>
      <w:marRight w:val="0"/>
      <w:marTop w:val="0"/>
      <w:marBottom w:val="0"/>
      <w:divBdr>
        <w:top w:val="none" w:sz="0" w:space="0" w:color="auto"/>
        <w:left w:val="none" w:sz="0" w:space="0" w:color="auto"/>
        <w:bottom w:val="none" w:sz="0" w:space="0" w:color="auto"/>
        <w:right w:val="none" w:sz="0" w:space="0" w:color="auto"/>
      </w:divBdr>
    </w:div>
    <w:div w:id="1049955970">
      <w:bodyDiv w:val="1"/>
      <w:marLeft w:val="0"/>
      <w:marRight w:val="0"/>
      <w:marTop w:val="0"/>
      <w:marBottom w:val="0"/>
      <w:divBdr>
        <w:top w:val="none" w:sz="0" w:space="0" w:color="auto"/>
        <w:left w:val="none" w:sz="0" w:space="0" w:color="auto"/>
        <w:bottom w:val="none" w:sz="0" w:space="0" w:color="auto"/>
        <w:right w:val="none" w:sz="0" w:space="0" w:color="auto"/>
      </w:divBdr>
    </w:div>
    <w:div w:id="1058940105">
      <w:bodyDiv w:val="1"/>
      <w:marLeft w:val="0"/>
      <w:marRight w:val="0"/>
      <w:marTop w:val="0"/>
      <w:marBottom w:val="0"/>
      <w:divBdr>
        <w:top w:val="none" w:sz="0" w:space="0" w:color="auto"/>
        <w:left w:val="none" w:sz="0" w:space="0" w:color="auto"/>
        <w:bottom w:val="none" w:sz="0" w:space="0" w:color="auto"/>
        <w:right w:val="none" w:sz="0" w:space="0" w:color="auto"/>
      </w:divBdr>
    </w:div>
    <w:div w:id="1067921036">
      <w:bodyDiv w:val="1"/>
      <w:marLeft w:val="0"/>
      <w:marRight w:val="0"/>
      <w:marTop w:val="0"/>
      <w:marBottom w:val="0"/>
      <w:divBdr>
        <w:top w:val="none" w:sz="0" w:space="0" w:color="auto"/>
        <w:left w:val="none" w:sz="0" w:space="0" w:color="auto"/>
        <w:bottom w:val="none" w:sz="0" w:space="0" w:color="auto"/>
        <w:right w:val="none" w:sz="0" w:space="0" w:color="auto"/>
      </w:divBdr>
    </w:div>
    <w:div w:id="1073115159">
      <w:bodyDiv w:val="1"/>
      <w:marLeft w:val="0"/>
      <w:marRight w:val="0"/>
      <w:marTop w:val="0"/>
      <w:marBottom w:val="0"/>
      <w:divBdr>
        <w:top w:val="none" w:sz="0" w:space="0" w:color="auto"/>
        <w:left w:val="none" w:sz="0" w:space="0" w:color="auto"/>
        <w:bottom w:val="none" w:sz="0" w:space="0" w:color="auto"/>
        <w:right w:val="none" w:sz="0" w:space="0" w:color="auto"/>
      </w:divBdr>
    </w:div>
    <w:div w:id="1126656824">
      <w:bodyDiv w:val="1"/>
      <w:marLeft w:val="0"/>
      <w:marRight w:val="0"/>
      <w:marTop w:val="0"/>
      <w:marBottom w:val="0"/>
      <w:divBdr>
        <w:top w:val="none" w:sz="0" w:space="0" w:color="auto"/>
        <w:left w:val="none" w:sz="0" w:space="0" w:color="auto"/>
        <w:bottom w:val="none" w:sz="0" w:space="0" w:color="auto"/>
        <w:right w:val="none" w:sz="0" w:space="0" w:color="auto"/>
      </w:divBdr>
    </w:div>
    <w:div w:id="1147357186">
      <w:bodyDiv w:val="1"/>
      <w:marLeft w:val="0"/>
      <w:marRight w:val="0"/>
      <w:marTop w:val="0"/>
      <w:marBottom w:val="0"/>
      <w:divBdr>
        <w:top w:val="none" w:sz="0" w:space="0" w:color="auto"/>
        <w:left w:val="none" w:sz="0" w:space="0" w:color="auto"/>
        <w:bottom w:val="none" w:sz="0" w:space="0" w:color="auto"/>
        <w:right w:val="none" w:sz="0" w:space="0" w:color="auto"/>
      </w:divBdr>
    </w:div>
    <w:div w:id="1174343476">
      <w:bodyDiv w:val="1"/>
      <w:marLeft w:val="0"/>
      <w:marRight w:val="0"/>
      <w:marTop w:val="0"/>
      <w:marBottom w:val="0"/>
      <w:divBdr>
        <w:top w:val="none" w:sz="0" w:space="0" w:color="auto"/>
        <w:left w:val="none" w:sz="0" w:space="0" w:color="auto"/>
        <w:bottom w:val="none" w:sz="0" w:space="0" w:color="auto"/>
        <w:right w:val="none" w:sz="0" w:space="0" w:color="auto"/>
      </w:divBdr>
    </w:div>
    <w:div w:id="1175002455">
      <w:bodyDiv w:val="1"/>
      <w:marLeft w:val="0"/>
      <w:marRight w:val="0"/>
      <w:marTop w:val="0"/>
      <w:marBottom w:val="0"/>
      <w:divBdr>
        <w:top w:val="none" w:sz="0" w:space="0" w:color="auto"/>
        <w:left w:val="none" w:sz="0" w:space="0" w:color="auto"/>
        <w:bottom w:val="none" w:sz="0" w:space="0" w:color="auto"/>
        <w:right w:val="none" w:sz="0" w:space="0" w:color="auto"/>
      </w:divBdr>
    </w:div>
    <w:div w:id="1187476594">
      <w:bodyDiv w:val="1"/>
      <w:marLeft w:val="0"/>
      <w:marRight w:val="0"/>
      <w:marTop w:val="0"/>
      <w:marBottom w:val="0"/>
      <w:divBdr>
        <w:top w:val="none" w:sz="0" w:space="0" w:color="auto"/>
        <w:left w:val="none" w:sz="0" w:space="0" w:color="auto"/>
        <w:bottom w:val="none" w:sz="0" w:space="0" w:color="auto"/>
        <w:right w:val="none" w:sz="0" w:space="0" w:color="auto"/>
      </w:divBdr>
    </w:div>
    <w:div w:id="1189754042">
      <w:bodyDiv w:val="1"/>
      <w:marLeft w:val="0"/>
      <w:marRight w:val="0"/>
      <w:marTop w:val="0"/>
      <w:marBottom w:val="0"/>
      <w:divBdr>
        <w:top w:val="none" w:sz="0" w:space="0" w:color="auto"/>
        <w:left w:val="none" w:sz="0" w:space="0" w:color="auto"/>
        <w:bottom w:val="none" w:sz="0" w:space="0" w:color="auto"/>
        <w:right w:val="none" w:sz="0" w:space="0" w:color="auto"/>
      </w:divBdr>
    </w:div>
    <w:div w:id="1207793763">
      <w:bodyDiv w:val="1"/>
      <w:marLeft w:val="0"/>
      <w:marRight w:val="0"/>
      <w:marTop w:val="0"/>
      <w:marBottom w:val="0"/>
      <w:divBdr>
        <w:top w:val="none" w:sz="0" w:space="0" w:color="auto"/>
        <w:left w:val="none" w:sz="0" w:space="0" w:color="auto"/>
        <w:bottom w:val="none" w:sz="0" w:space="0" w:color="auto"/>
        <w:right w:val="none" w:sz="0" w:space="0" w:color="auto"/>
      </w:divBdr>
    </w:div>
    <w:div w:id="1217005410">
      <w:bodyDiv w:val="1"/>
      <w:marLeft w:val="0"/>
      <w:marRight w:val="0"/>
      <w:marTop w:val="0"/>
      <w:marBottom w:val="0"/>
      <w:divBdr>
        <w:top w:val="none" w:sz="0" w:space="0" w:color="auto"/>
        <w:left w:val="none" w:sz="0" w:space="0" w:color="auto"/>
        <w:bottom w:val="none" w:sz="0" w:space="0" w:color="auto"/>
        <w:right w:val="none" w:sz="0" w:space="0" w:color="auto"/>
      </w:divBdr>
    </w:div>
    <w:div w:id="1257056162">
      <w:bodyDiv w:val="1"/>
      <w:marLeft w:val="0"/>
      <w:marRight w:val="0"/>
      <w:marTop w:val="0"/>
      <w:marBottom w:val="0"/>
      <w:divBdr>
        <w:top w:val="none" w:sz="0" w:space="0" w:color="auto"/>
        <w:left w:val="none" w:sz="0" w:space="0" w:color="auto"/>
        <w:bottom w:val="none" w:sz="0" w:space="0" w:color="auto"/>
        <w:right w:val="none" w:sz="0" w:space="0" w:color="auto"/>
      </w:divBdr>
    </w:div>
    <w:div w:id="1274287559">
      <w:bodyDiv w:val="1"/>
      <w:marLeft w:val="0"/>
      <w:marRight w:val="0"/>
      <w:marTop w:val="0"/>
      <w:marBottom w:val="0"/>
      <w:divBdr>
        <w:top w:val="none" w:sz="0" w:space="0" w:color="auto"/>
        <w:left w:val="none" w:sz="0" w:space="0" w:color="auto"/>
        <w:bottom w:val="none" w:sz="0" w:space="0" w:color="auto"/>
        <w:right w:val="none" w:sz="0" w:space="0" w:color="auto"/>
      </w:divBdr>
    </w:div>
    <w:div w:id="1356728874">
      <w:bodyDiv w:val="1"/>
      <w:marLeft w:val="0"/>
      <w:marRight w:val="0"/>
      <w:marTop w:val="0"/>
      <w:marBottom w:val="0"/>
      <w:divBdr>
        <w:top w:val="none" w:sz="0" w:space="0" w:color="auto"/>
        <w:left w:val="none" w:sz="0" w:space="0" w:color="auto"/>
        <w:bottom w:val="none" w:sz="0" w:space="0" w:color="auto"/>
        <w:right w:val="none" w:sz="0" w:space="0" w:color="auto"/>
      </w:divBdr>
    </w:div>
    <w:div w:id="1436826423">
      <w:bodyDiv w:val="1"/>
      <w:marLeft w:val="0"/>
      <w:marRight w:val="0"/>
      <w:marTop w:val="0"/>
      <w:marBottom w:val="0"/>
      <w:divBdr>
        <w:top w:val="none" w:sz="0" w:space="0" w:color="auto"/>
        <w:left w:val="none" w:sz="0" w:space="0" w:color="auto"/>
        <w:bottom w:val="none" w:sz="0" w:space="0" w:color="auto"/>
        <w:right w:val="none" w:sz="0" w:space="0" w:color="auto"/>
      </w:divBdr>
      <w:divsChild>
        <w:div w:id="803810754">
          <w:marLeft w:val="0"/>
          <w:marRight w:val="0"/>
          <w:marTop w:val="0"/>
          <w:marBottom w:val="0"/>
          <w:divBdr>
            <w:top w:val="none" w:sz="0" w:space="0" w:color="auto"/>
            <w:left w:val="none" w:sz="0" w:space="0" w:color="auto"/>
            <w:bottom w:val="none" w:sz="0" w:space="0" w:color="auto"/>
            <w:right w:val="none" w:sz="0" w:space="0" w:color="auto"/>
          </w:divBdr>
          <w:divsChild>
            <w:div w:id="1643537703">
              <w:marLeft w:val="0"/>
              <w:marRight w:val="0"/>
              <w:marTop w:val="0"/>
              <w:marBottom w:val="0"/>
              <w:divBdr>
                <w:top w:val="none" w:sz="0" w:space="0" w:color="auto"/>
                <w:left w:val="none" w:sz="0" w:space="0" w:color="auto"/>
                <w:bottom w:val="none" w:sz="0" w:space="0" w:color="auto"/>
                <w:right w:val="none" w:sz="0" w:space="0" w:color="auto"/>
              </w:divBdr>
              <w:divsChild>
                <w:div w:id="517039842">
                  <w:marLeft w:val="0"/>
                  <w:marRight w:val="0"/>
                  <w:marTop w:val="0"/>
                  <w:marBottom w:val="0"/>
                  <w:divBdr>
                    <w:top w:val="none" w:sz="0" w:space="0" w:color="auto"/>
                    <w:left w:val="none" w:sz="0" w:space="0" w:color="auto"/>
                    <w:bottom w:val="none" w:sz="0" w:space="0" w:color="auto"/>
                    <w:right w:val="none" w:sz="0" w:space="0" w:color="auto"/>
                  </w:divBdr>
                </w:div>
                <w:div w:id="723722807">
                  <w:marLeft w:val="0"/>
                  <w:marRight w:val="0"/>
                  <w:marTop w:val="0"/>
                  <w:marBottom w:val="0"/>
                  <w:divBdr>
                    <w:top w:val="none" w:sz="0" w:space="0" w:color="auto"/>
                    <w:left w:val="none" w:sz="0" w:space="0" w:color="auto"/>
                    <w:bottom w:val="none" w:sz="0" w:space="0" w:color="auto"/>
                    <w:right w:val="none" w:sz="0" w:space="0" w:color="auto"/>
                  </w:divBdr>
                  <w:divsChild>
                    <w:div w:id="3980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07030">
          <w:marLeft w:val="0"/>
          <w:marRight w:val="0"/>
          <w:marTop w:val="0"/>
          <w:marBottom w:val="0"/>
          <w:divBdr>
            <w:top w:val="none" w:sz="0" w:space="0" w:color="auto"/>
            <w:left w:val="none" w:sz="0" w:space="0" w:color="auto"/>
            <w:bottom w:val="none" w:sz="0" w:space="0" w:color="auto"/>
            <w:right w:val="none" w:sz="0" w:space="0" w:color="auto"/>
          </w:divBdr>
          <w:divsChild>
            <w:div w:id="591472748">
              <w:marLeft w:val="0"/>
              <w:marRight w:val="0"/>
              <w:marTop w:val="0"/>
              <w:marBottom w:val="0"/>
              <w:divBdr>
                <w:top w:val="none" w:sz="0" w:space="0" w:color="auto"/>
                <w:left w:val="none" w:sz="0" w:space="0" w:color="auto"/>
                <w:bottom w:val="none" w:sz="0" w:space="0" w:color="auto"/>
                <w:right w:val="none" w:sz="0" w:space="0" w:color="auto"/>
              </w:divBdr>
              <w:divsChild>
                <w:div w:id="116728485">
                  <w:marLeft w:val="0"/>
                  <w:marRight w:val="0"/>
                  <w:marTop w:val="0"/>
                  <w:marBottom w:val="0"/>
                  <w:divBdr>
                    <w:top w:val="none" w:sz="0" w:space="0" w:color="auto"/>
                    <w:left w:val="none" w:sz="0" w:space="0" w:color="auto"/>
                    <w:bottom w:val="none" w:sz="0" w:space="0" w:color="auto"/>
                    <w:right w:val="none" w:sz="0" w:space="0" w:color="auto"/>
                  </w:divBdr>
                </w:div>
                <w:div w:id="1112432697">
                  <w:marLeft w:val="0"/>
                  <w:marRight w:val="0"/>
                  <w:marTop w:val="0"/>
                  <w:marBottom w:val="0"/>
                  <w:divBdr>
                    <w:top w:val="none" w:sz="0" w:space="0" w:color="auto"/>
                    <w:left w:val="none" w:sz="0" w:space="0" w:color="auto"/>
                    <w:bottom w:val="none" w:sz="0" w:space="0" w:color="auto"/>
                    <w:right w:val="none" w:sz="0" w:space="0" w:color="auto"/>
                  </w:divBdr>
                  <w:divsChild>
                    <w:div w:id="915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59737">
          <w:marLeft w:val="0"/>
          <w:marRight w:val="0"/>
          <w:marTop w:val="0"/>
          <w:marBottom w:val="0"/>
          <w:divBdr>
            <w:top w:val="none" w:sz="0" w:space="0" w:color="auto"/>
            <w:left w:val="none" w:sz="0" w:space="0" w:color="auto"/>
            <w:bottom w:val="none" w:sz="0" w:space="0" w:color="auto"/>
            <w:right w:val="none" w:sz="0" w:space="0" w:color="auto"/>
          </w:divBdr>
          <w:divsChild>
            <w:div w:id="1340504919">
              <w:marLeft w:val="0"/>
              <w:marRight w:val="0"/>
              <w:marTop w:val="0"/>
              <w:marBottom w:val="0"/>
              <w:divBdr>
                <w:top w:val="none" w:sz="0" w:space="0" w:color="auto"/>
                <w:left w:val="none" w:sz="0" w:space="0" w:color="auto"/>
                <w:bottom w:val="none" w:sz="0" w:space="0" w:color="auto"/>
                <w:right w:val="none" w:sz="0" w:space="0" w:color="auto"/>
              </w:divBdr>
              <w:divsChild>
                <w:div w:id="118036497">
                  <w:marLeft w:val="0"/>
                  <w:marRight w:val="0"/>
                  <w:marTop w:val="0"/>
                  <w:marBottom w:val="0"/>
                  <w:divBdr>
                    <w:top w:val="none" w:sz="0" w:space="0" w:color="auto"/>
                    <w:left w:val="none" w:sz="0" w:space="0" w:color="auto"/>
                    <w:bottom w:val="none" w:sz="0" w:space="0" w:color="auto"/>
                    <w:right w:val="none" w:sz="0" w:space="0" w:color="auto"/>
                  </w:divBdr>
                </w:div>
                <w:div w:id="1500777469">
                  <w:marLeft w:val="0"/>
                  <w:marRight w:val="0"/>
                  <w:marTop w:val="0"/>
                  <w:marBottom w:val="0"/>
                  <w:divBdr>
                    <w:top w:val="none" w:sz="0" w:space="0" w:color="auto"/>
                    <w:left w:val="none" w:sz="0" w:space="0" w:color="auto"/>
                    <w:bottom w:val="none" w:sz="0" w:space="0" w:color="auto"/>
                    <w:right w:val="none" w:sz="0" w:space="0" w:color="auto"/>
                  </w:divBdr>
                  <w:divsChild>
                    <w:div w:id="124256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2883">
          <w:marLeft w:val="0"/>
          <w:marRight w:val="0"/>
          <w:marTop w:val="0"/>
          <w:marBottom w:val="0"/>
          <w:divBdr>
            <w:top w:val="none" w:sz="0" w:space="0" w:color="auto"/>
            <w:left w:val="none" w:sz="0" w:space="0" w:color="auto"/>
            <w:bottom w:val="none" w:sz="0" w:space="0" w:color="auto"/>
            <w:right w:val="none" w:sz="0" w:space="0" w:color="auto"/>
          </w:divBdr>
          <w:divsChild>
            <w:div w:id="1925722082">
              <w:marLeft w:val="0"/>
              <w:marRight w:val="0"/>
              <w:marTop w:val="0"/>
              <w:marBottom w:val="0"/>
              <w:divBdr>
                <w:top w:val="none" w:sz="0" w:space="0" w:color="auto"/>
                <w:left w:val="none" w:sz="0" w:space="0" w:color="auto"/>
                <w:bottom w:val="none" w:sz="0" w:space="0" w:color="auto"/>
                <w:right w:val="none" w:sz="0" w:space="0" w:color="auto"/>
              </w:divBdr>
              <w:divsChild>
                <w:div w:id="608699431">
                  <w:marLeft w:val="0"/>
                  <w:marRight w:val="0"/>
                  <w:marTop w:val="0"/>
                  <w:marBottom w:val="0"/>
                  <w:divBdr>
                    <w:top w:val="none" w:sz="0" w:space="0" w:color="auto"/>
                    <w:left w:val="none" w:sz="0" w:space="0" w:color="auto"/>
                    <w:bottom w:val="none" w:sz="0" w:space="0" w:color="auto"/>
                    <w:right w:val="none" w:sz="0" w:space="0" w:color="auto"/>
                  </w:divBdr>
                </w:div>
                <w:div w:id="162353419">
                  <w:marLeft w:val="0"/>
                  <w:marRight w:val="0"/>
                  <w:marTop w:val="0"/>
                  <w:marBottom w:val="0"/>
                  <w:divBdr>
                    <w:top w:val="none" w:sz="0" w:space="0" w:color="auto"/>
                    <w:left w:val="none" w:sz="0" w:space="0" w:color="auto"/>
                    <w:bottom w:val="none" w:sz="0" w:space="0" w:color="auto"/>
                    <w:right w:val="none" w:sz="0" w:space="0" w:color="auto"/>
                  </w:divBdr>
                  <w:divsChild>
                    <w:div w:id="14092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964984">
          <w:marLeft w:val="0"/>
          <w:marRight w:val="0"/>
          <w:marTop w:val="0"/>
          <w:marBottom w:val="0"/>
          <w:divBdr>
            <w:top w:val="none" w:sz="0" w:space="0" w:color="auto"/>
            <w:left w:val="none" w:sz="0" w:space="0" w:color="auto"/>
            <w:bottom w:val="none" w:sz="0" w:space="0" w:color="auto"/>
            <w:right w:val="none" w:sz="0" w:space="0" w:color="auto"/>
          </w:divBdr>
          <w:divsChild>
            <w:div w:id="784344593">
              <w:marLeft w:val="0"/>
              <w:marRight w:val="0"/>
              <w:marTop w:val="0"/>
              <w:marBottom w:val="0"/>
              <w:divBdr>
                <w:top w:val="none" w:sz="0" w:space="0" w:color="auto"/>
                <w:left w:val="none" w:sz="0" w:space="0" w:color="auto"/>
                <w:bottom w:val="none" w:sz="0" w:space="0" w:color="auto"/>
                <w:right w:val="none" w:sz="0" w:space="0" w:color="auto"/>
              </w:divBdr>
              <w:divsChild>
                <w:div w:id="2131783129">
                  <w:marLeft w:val="0"/>
                  <w:marRight w:val="0"/>
                  <w:marTop w:val="0"/>
                  <w:marBottom w:val="0"/>
                  <w:divBdr>
                    <w:top w:val="none" w:sz="0" w:space="0" w:color="auto"/>
                    <w:left w:val="none" w:sz="0" w:space="0" w:color="auto"/>
                    <w:bottom w:val="none" w:sz="0" w:space="0" w:color="auto"/>
                    <w:right w:val="none" w:sz="0" w:space="0" w:color="auto"/>
                  </w:divBdr>
                </w:div>
                <w:div w:id="639115372">
                  <w:marLeft w:val="0"/>
                  <w:marRight w:val="0"/>
                  <w:marTop w:val="0"/>
                  <w:marBottom w:val="0"/>
                  <w:divBdr>
                    <w:top w:val="none" w:sz="0" w:space="0" w:color="auto"/>
                    <w:left w:val="none" w:sz="0" w:space="0" w:color="auto"/>
                    <w:bottom w:val="none" w:sz="0" w:space="0" w:color="auto"/>
                    <w:right w:val="none" w:sz="0" w:space="0" w:color="auto"/>
                  </w:divBdr>
                  <w:divsChild>
                    <w:div w:id="8859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10733">
          <w:marLeft w:val="0"/>
          <w:marRight w:val="0"/>
          <w:marTop w:val="0"/>
          <w:marBottom w:val="0"/>
          <w:divBdr>
            <w:top w:val="none" w:sz="0" w:space="0" w:color="auto"/>
            <w:left w:val="none" w:sz="0" w:space="0" w:color="auto"/>
            <w:bottom w:val="none" w:sz="0" w:space="0" w:color="auto"/>
            <w:right w:val="none" w:sz="0" w:space="0" w:color="auto"/>
          </w:divBdr>
          <w:divsChild>
            <w:div w:id="1832484842">
              <w:marLeft w:val="0"/>
              <w:marRight w:val="0"/>
              <w:marTop w:val="0"/>
              <w:marBottom w:val="0"/>
              <w:divBdr>
                <w:top w:val="none" w:sz="0" w:space="0" w:color="auto"/>
                <w:left w:val="none" w:sz="0" w:space="0" w:color="auto"/>
                <w:bottom w:val="none" w:sz="0" w:space="0" w:color="auto"/>
                <w:right w:val="none" w:sz="0" w:space="0" w:color="auto"/>
              </w:divBdr>
              <w:divsChild>
                <w:div w:id="735511696">
                  <w:marLeft w:val="0"/>
                  <w:marRight w:val="0"/>
                  <w:marTop w:val="0"/>
                  <w:marBottom w:val="0"/>
                  <w:divBdr>
                    <w:top w:val="none" w:sz="0" w:space="0" w:color="auto"/>
                    <w:left w:val="none" w:sz="0" w:space="0" w:color="auto"/>
                    <w:bottom w:val="none" w:sz="0" w:space="0" w:color="auto"/>
                    <w:right w:val="none" w:sz="0" w:space="0" w:color="auto"/>
                  </w:divBdr>
                </w:div>
                <w:div w:id="906570304">
                  <w:marLeft w:val="0"/>
                  <w:marRight w:val="0"/>
                  <w:marTop w:val="0"/>
                  <w:marBottom w:val="0"/>
                  <w:divBdr>
                    <w:top w:val="none" w:sz="0" w:space="0" w:color="auto"/>
                    <w:left w:val="none" w:sz="0" w:space="0" w:color="auto"/>
                    <w:bottom w:val="none" w:sz="0" w:space="0" w:color="auto"/>
                    <w:right w:val="none" w:sz="0" w:space="0" w:color="auto"/>
                  </w:divBdr>
                  <w:divsChild>
                    <w:div w:id="1610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49404">
      <w:bodyDiv w:val="1"/>
      <w:marLeft w:val="0"/>
      <w:marRight w:val="0"/>
      <w:marTop w:val="0"/>
      <w:marBottom w:val="0"/>
      <w:divBdr>
        <w:top w:val="none" w:sz="0" w:space="0" w:color="auto"/>
        <w:left w:val="none" w:sz="0" w:space="0" w:color="auto"/>
        <w:bottom w:val="none" w:sz="0" w:space="0" w:color="auto"/>
        <w:right w:val="none" w:sz="0" w:space="0" w:color="auto"/>
      </w:divBdr>
    </w:div>
    <w:div w:id="1559396239">
      <w:bodyDiv w:val="1"/>
      <w:marLeft w:val="0"/>
      <w:marRight w:val="0"/>
      <w:marTop w:val="0"/>
      <w:marBottom w:val="0"/>
      <w:divBdr>
        <w:top w:val="none" w:sz="0" w:space="0" w:color="auto"/>
        <w:left w:val="none" w:sz="0" w:space="0" w:color="auto"/>
        <w:bottom w:val="none" w:sz="0" w:space="0" w:color="auto"/>
        <w:right w:val="none" w:sz="0" w:space="0" w:color="auto"/>
      </w:divBdr>
    </w:div>
    <w:div w:id="1573585279">
      <w:bodyDiv w:val="1"/>
      <w:marLeft w:val="0"/>
      <w:marRight w:val="0"/>
      <w:marTop w:val="0"/>
      <w:marBottom w:val="0"/>
      <w:divBdr>
        <w:top w:val="none" w:sz="0" w:space="0" w:color="auto"/>
        <w:left w:val="none" w:sz="0" w:space="0" w:color="auto"/>
        <w:bottom w:val="none" w:sz="0" w:space="0" w:color="auto"/>
        <w:right w:val="none" w:sz="0" w:space="0" w:color="auto"/>
      </w:divBdr>
    </w:div>
    <w:div w:id="1583757260">
      <w:bodyDiv w:val="1"/>
      <w:marLeft w:val="0"/>
      <w:marRight w:val="0"/>
      <w:marTop w:val="0"/>
      <w:marBottom w:val="0"/>
      <w:divBdr>
        <w:top w:val="none" w:sz="0" w:space="0" w:color="auto"/>
        <w:left w:val="none" w:sz="0" w:space="0" w:color="auto"/>
        <w:bottom w:val="none" w:sz="0" w:space="0" w:color="auto"/>
        <w:right w:val="none" w:sz="0" w:space="0" w:color="auto"/>
      </w:divBdr>
    </w:div>
    <w:div w:id="1593926880">
      <w:bodyDiv w:val="1"/>
      <w:marLeft w:val="0"/>
      <w:marRight w:val="0"/>
      <w:marTop w:val="0"/>
      <w:marBottom w:val="0"/>
      <w:divBdr>
        <w:top w:val="none" w:sz="0" w:space="0" w:color="auto"/>
        <w:left w:val="none" w:sz="0" w:space="0" w:color="auto"/>
        <w:bottom w:val="none" w:sz="0" w:space="0" w:color="auto"/>
        <w:right w:val="none" w:sz="0" w:space="0" w:color="auto"/>
      </w:divBdr>
    </w:div>
    <w:div w:id="1682319760">
      <w:bodyDiv w:val="1"/>
      <w:marLeft w:val="0"/>
      <w:marRight w:val="0"/>
      <w:marTop w:val="0"/>
      <w:marBottom w:val="0"/>
      <w:divBdr>
        <w:top w:val="none" w:sz="0" w:space="0" w:color="auto"/>
        <w:left w:val="none" w:sz="0" w:space="0" w:color="auto"/>
        <w:bottom w:val="none" w:sz="0" w:space="0" w:color="auto"/>
        <w:right w:val="none" w:sz="0" w:space="0" w:color="auto"/>
      </w:divBdr>
    </w:div>
    <w:div w:id="1698503356">
      <w:bodyDiv w:val="1"/>
      <w:marLeft w:val="0"/>
      <w:marRight w:val="0"/>
      <w:marTop w:val="0"/>
      <w:marBottom w:val="0"/>
      <w:divBdr>
        <w:top w:val="none" w:sz="0" w:space="0" w:color="auto"/>
        <w:left w:val="none" w:sz="0" w:space="0" w:color="auto"/>
        <w:bottom w:val="none" w:sz="0" w:space="0" w:color="auto"/>
        <w:right w:val="none" w:sz="0" w:space="0" w:color="auto"/>
      </w:divBdr>
    </w:div>
    <w:div w:id="1710259128">
      <w:bodyDiv w:val="1"/>
      <w:marLeft w:val="0"/>
      <w:marRight w:val="0"/>
      <w:marTop w:val="0"/>
      <w:marBottom w:val="0"/>
      <w:divBdr>
        <w:top w:val="none" w:sz="0" w:space="0" w:color="auto"/>
        <w:left w:val="none" w:sz="0" w:space="0" w:color="auto"/>
        <w:bottom w:val="none" w:sz="0" w:space="0" w:color="auto"/>
        <w:right w:val="none" w:sz="0" w:space="0" w:color="auto"/>
      </w:divBdr>
    </w:div>
    <w:div w:id="1710841389">
      <w:bodyDiv w:val="1"/>
      <w:marLeft w:val="0"/>
      <w:marRight w:val="0"/>
      <w:marTop w:val="0"/>
      <w:marBottom w:val="0"/>
      <w:divBdr>
        <w:top w:val="none" w:sz="0" w:space="0" w:color="auto"/>
        <w:left w:val="none" w:sz="0" w:space="0" w:color="auto"/>
        <w:bottom w:val="none" w:sz="0" w:space="0" w:color="auto"/>
        <w:right w:val="none" w:sz="0" w:space="0" w:color="auto"/>
      </w:divBdr>
    </w:div>
    <w:div w:id="1772580988">
      <w:bodyDiv w:val="1"/>
      <w:marLeft w:val="0"/>
      <w:marRight w:val="0"/>
      <w:marTop w:val="0"/>
      <w:marBottom w:val="0"/>
      <w:divBdr>
        <w:top w:val="none" w:sz="0" w:space="0" w:color="auto"/>
        <w:left w:val="none" w:sz="0" w:space="0" w:color="auto"/>
        <w:bottom w:val="none" w:sz="0" w:space="0" w:color="auto"/>
        <w:right w:val="none" w:sz="0" w:space="0" w:color="auto"/>
      </w:divBdr>
    </w:div>
    <w:div w:id="1798183746">
      <w:bodyDiv w:val="1"/>
      <w:marLeft w:val="0"/>
      <w:marRight w:val="0"/>
      <w:marTop w:val="0"/>
      <w:marBottom w:val="0"/>
      <w:divBdr>
        <w:top w:val="none" w:sz="0" w:space="0" w:color="auto"/>
        <w:left w:val="none" w:sz="0" w:space="0" w:color="auto"/>
        <w:bottom w:val="none" w:sz="0" w:space="0" w:color="auto"/>
        <w:right w:val="none" w:sz="0" w:space="0" w:color="auto"/>
      </w:divBdr>
    </w:div>
    <w:div w:id="1805000426">
      <w:bodyDiv w:val="1"/>
      <w:marLeft w:val="0"/>
      <w:marRight w:val="0"/>
      <w:marTop w:val="0"/>
      <w:marBottom w:val="0"/>
      <w:divBdr>
        <w:top w:val="none" w:sz="0" w:space="0" w:color="auto"/>
        <w:left w:val="none" w:sz="0" w:space="0" w:color="auto"/>
        <w:bottom w:val="none" w:sz="0" w:space="0" w:color="auto"/>
        <w:right w:val="none" w:sz="0" w:space="0" w:color="auto"/>
      </w:divBdr>
    </w:div>
    <w:div w:id="1807121267">
      <w:bodyDiv w:val="1"/>
      <w:marLeft w:val="0"/>
      <w:marRight w:val="0"/>
      <w:marTop w:val="0"/>
      <w:marBottom w:val="0"/>
      <w:divBdr>
        <w:top w:val="none" w:sz="0" w:space="0" w:color="auto"/>
        <w:left w:val="none" w:sz="0" w:space="0" w:color="auto"/>
        <w:bottom w:val="none" w:sz="0" w:space="0" w:color="auto"/>
        <w:right w:val="none" w:sz="0" w:space="0" w:color="auto"/>
      </w:divBdr>
    </w:div>
    <w:div w:id="1828981476">
      <w:bodyDiv w:val="1"/>
      <w:marLeft w:val="0"/>
      <w:marRight w:val="0"/>
      <w:marTop w:val="0"/>
      <w:marBottom w:val="0"/>
      <w:divBdr>
        <w:top w:val="none" w:sz="0" w:space="0" w:color="auto"/>
        <w:left w:val="none" w:sz="0" w:space="0" w:color="auto"/>
        <w:bottom w:val="none" w:sz="0" w:space="0" w:color="auto"/>
        <w:right w:val="none" w:sz="0" w:space="0" w:color="auto"/>
      </w:divBdr>
    </w:div>
    <w:div w:id="1865942214">
      <w:bodyDiv w:val="1"/>
      <w:marLeft w:val="0"/>
      <w:marRight w:val="0"/>
      <w:marTop w:val="0"/>
      <w:marBottom w:val="0"/>
      <w:divBdr>
        <w:top w:val="none" w:sz="0" w:space="0" w:color="auto"/>
        <w:left w:val="none" w:sz="0" w:space="0" w:color="auto"/>
        <w:bottom w:val="none" w:sz="0" w:space="0" w:color="auto"/>
        <w:right w:val="none" w:sz="0" w:space="0" w:color="auto"/>
      </w:divBdr>
    </w:div>
    <w:div w:id="1901793274">
      <w:bodyDiv w:val="1"/>
      <w:marLeft w:val="0"/>
      <w:marRight w:val="0"/>
      <w:marTop w:val="0"/>
      <w:marBottom w:val="0"/>
      <w:divBdr>
        <w:top w:val="none" w:sz="0" w:space="0" w:color="auto"/>
        <w:left w:val="none" w:sz="0" w:space="0" w:color="auto"/>
        <w:bottom w:val="none" w:sz="0" w:space="0" w:color="auto"/>
        <w:right w:val="none" w:sz="0" w:space="0" w:color="auto"/>
      </w:divBdr>
    </w:div>
    <w:div w:id="1913391319">
      <w:bodyDiv w:val="1"/>
      <w:marLeft w:val="0"/>
      <w:marRight w:val="0"/>
      <w:marTop w:val="0"/>
      <w:marBottom w:val="0"/>
      <w:divBdr>
        <w:top w:val="none" w:sz="0" w:space="0" w:color="auto"/>
        <w:left w:val="none" w:sz="0" w:space="0" w:color="auto"/>
        <w:bottom w:val="none" w:sz="0" w:space="0" w:color="auto"/>
        <w:right w:val="none" w:sz="0" w:space="0" w:color="auto"/>
      </w:divBdr>
    </w:div>
    <w:div w:id="1923445863">
      <w:bodyDiv w:val="1"/>
      <w:marLeft w:val="0"/>
      <w:marRight w:val="0"/>
      <w:marTop w:val="0"/>
      <w:marBottom w:val="0"/>
      <w:divBdr>
        <w:top w:val="none" w:sz="0" w:space="0" w:color="auto"/>
        <w:left w:val="none" w:sz="0" w:space="0" w:color="auto"/>
        <w:bottom w:val="none" w:sz="0" w:space="0" w:color="auto"/>
        <w:right w:val="none" w:sz="0" w:space="0" w:color="auto"/>
      </w:divBdr>
    </w:div>
    <w:div w:id="1951812102">
      <w:bodyDiv w:val="1"/>
      <w:marLeft w:val="0"/>
      <w:marRight w:val="0"/>
      <w:marTop w:val="0"/>
      <w:marBottom w:val="0"/>
      <w:divBdr>
        <w:top w:val="none" w:sz="0" w:space="0" w:color="auto"/>
        <w:left w:val="none" w:sz="0" w:space="0" w:color="auto"/>
        <w:bottom w:val="none" w:sz="0" w:space="0" w:color="auto"/>
        <w:right w:val="none" w:sz="0" w:space="0" w:color="auto"/>
      </w:divBdr>
    </w:div>
    <w:div w:id="2002276276">
      <w:bodyDiv w:val="1"/>
      <w:marLeft w:val="0"/>
      <w:marRight w:val="0"/>
      <w:marTop w:val="0"/>
      <w:marBottom w:val="0"/>
      <w:divBdr>
        <w:top w:val="none" w:sz="0" w:space="0" w:color="auto"/>
        <w:left w:val="none" w:sz="0" w:space="0" w:color="auto"/>
        <w:bottom w:val="none" w:sz="0" w:space="0" w:color="auto"/>
        <w:right w:val="none" w:sz="0" w:space="0" w:color="auto"/>
      </w:divBdr>
      <w:divsChild>
        <w:div w:id="665984757">
          <w:marLeft w:val="0"/>
          <w:marRight w:val="0"/>
          <w:marTop w:val="0"/>
          <w:marBottom w:val="0"/>
          <w:divBdr>
            <w:top w:val="none" w:sz="0" w:space="0" w:color="auto"/>
            <w:left w:val="none" w:sz="0" w:space="0" w:color="auto"/>
            <w:bottom w:val="none" w:sz="0" w:space="0" w:color="auto"/>
            <w:right w:val="none" w:sz="0" w:space="0" w:color="auto"/>
          </w:divBdr>
          <w:divsChild>
            <w:div w:id="644773143">
              <w:marLeft w:val="0"/>
              <w:marRight w:val="0"/>
              <w:marTop w:val="0"/>
              <w:marBottom w:val="0"/>
              <w:divBdr>
                <w:top w:val="none" w:sz="0" w:space="0" w:color="auto"/>
                <w:left w:val="none" w:sz="0" w:space="0" w:color="auto"/>
                <w:bottom w:val="none" w:sz="0" w:space="0" w:color="auto"/>
                <w:right w:val="none" w:sz="0" w:space="0" w:color="auto"/>
              </w:divBdr>
              <w:divsChild>
                <w:div w:id="911038309">
                  <w:marLeft w:val="0"/>
                  <w:marRight w:val="0"/>
                  <w:marTop w:val="0"/>
                  <w:marBottom w:val="0"/>
                  <w:divBdr>
                    <w:top w:val="none" w:sz="0" w:space="0" w:color="auto"/>
                    <w:left w:val="none" w:sz="0" w:space="0" w:color="auto"/>
                    <w:bottom w:val="none" w:sz="0" w:space="0" w:color="auto"/>
                    <w:right w:val="none" w:sz="0" w:space="0" w:color="auto"/>
                  </w:divBdr>
                </w:div>
                <w:div w:id="386412898">
                  <w:marLeft w:val="0"/>
                  <w:marRight w:val="0"/>
                  <w:marTop w:val="0"/>
                  <w:marBottom w:val="0"/>
                  <w:divBdr>
                    <w:top w:val="none" w:sz="0" w:space="0" w:color="auto"/>
                    <w:left w:val="none" w:sz="0" w:space="0" w:color="auto"/>
                    <w:bottom w:val="none" w:sz="0" w:space="0" w:color="auto"/>
                    <w:right w:val="none" w:sz="0" w:space="0" w:color="auto"/>
                  </w:divBdr>
                  <w:divsChild>
                    <w:div w:id="18818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340081">
          <w:marLeft w:val="0"/>
          <w:marRight w:val="0"/>
          <w:marTop w:val="0"/>
          <w:marBottom w:val="0"/>
          <w:divBdr>
            <w:top w:val="none" w:sz="0" w:space="0" w:color="auto"/>
            <w:left w:val="none" w:sz="0" w:space="0" w:color="auto"/>
            <w:bottom w:val="none" w:sz="0" w:space="0" w:color="auto"/>
            <w:right w:val="none" w:sz="0" w:space="0" w:color="auto"/>
          </w:divBdr>
          <w:divsChild>
            <w:div w:id="1386636143">
              <w:marLeft w:val="0"/>
              <w:marRight w:val="0"/>
              <w:marTop w:val="0"/>
              <w:marBottom w:val="0"/>
              <w:divBdr>
                <w:top w:val="none" w:sz="0" w:space="0" w:color="auto"/>
                <w:left w:val="none" w:sz="0" w:space="0" w:color="auto"/>
                <w:bottom w:val="none" w:sz="0" w:space="0" w:color="auto"/>
                <w:right w:val="none" w:sz="0" w:space="0" w:color="auto"/>
              </w:divBdr>
              <w:divsChild>
                <w:div w:id="637338003">
                  <w:marLeft w:val="0"/>
                  <w:marRight w:val="0"/>
                  <w:marTop w:val="0"/>
                  <w:marBottom w:val="0"/>
                  <w:divBdr>
                    <w:top w:val="none" w:sz="0" w:space="0" w:color="auto"/>
                    <w:left w:val="none" w:sz="0" w:space="0" w:color="auto"/>
                    <w:bottom w:val="none" w:sz="0" w:space="0" w:color="auto"/>
                    <w:right w:val="none" w:sz="0" w:space="0" w:color="auto"/>
                  </w:divBdr>
                </w:div>
                <w:div w:id="825433872">
                  <w:marLeft w:val="0"/>
                  <w:marRight w:val="0"/>
                  <w:marTop w:val="0"/>
                  <w:marBottom w:val="0"/>
                  <w:divBdr>
                    <w:top w:val="none" w:sz="0" w:space="0" w:color="auto"/>
                    <w:left w:val="none" w:sz="0" w:space="0" w:color="auto"/>
                    <w:bottom w:val="none" w:sz="0" w:space="0" w:color="auto"/>
                    <w:right w:val="none" w:sz="0" w:space="0" w:color="auto"/>
                  </w:divBdr>
                  <w:divsChild>
                    <w:div w:id="21020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804">
          <w:marLeft w:val="0"/>
          <w:marRight w:val="0"/>
          <w:marTop w:val="0"/>
          <w:marBottom w:val="0"/>
          <w:divBdr>
            <w:top w:val="none" w:sz="0" w:space="0" w:color="auto"/>
            <w:left w:val="none" w:sz="0" w:space="0" w:color="auto"/>
            <w:bottom w:val="none" w:sz="0" w:space="0" w:color="auto"/>
            <w:right w:val="none" w:sz="0" w:space="0" w:color="auto"/>
          </w:divBdr>
          <w:divsChild>
            <w:div w:id="1475758382">
              <w:marLeft w:val="0"/>
              <w:marRight w:val="0"/>
              <w:marTop w:val="0"/>
              <w:marBottom w:val="0"/>
              <w:divBdr>
                <w:top w:val="none" w:sz="0" w:space="0" w:color="auto"/>
                <w:left w:val="none" w:sz="0" w:space="0" w:color="auto"/>
                <w:bottom w:val="none" w:sz="0" w:space="0" w:color="auto"/>
                <w:right w:val="none" w:sz="0" w:space="0" w:color="auto"/>
              </w:divBdr>
              <w:divsChild>
                <w:div w:id="1396317626">
                  <w:marLeft w:val="0"/>
                  <w:marRight w:val="0"/>
                  <w:marTop w:val="0"/>
                  <w:marBottom w:val="0"/>
                  <w:divBdr>
                    <w:top w:val="none" w:sz="0" w:space="0" w:color="auto"/>
                    <w:left w:val="none" w:sz="0" w:space="0" w:color="auto"/>
                    <w:bottom w:val="none" w:sz="0" w:space="0" w:color="auto"/>
                    <w:right w:val="none" w:sz="0" w:space="0" w:color="auto"/>
                  </w:divBdr>
                </w:div>
                <w:div w:id="334654721">
                  <w:marLeft w:val="0"/>
                  <w:marRight w:val="0"/>
                  <w:marTop w:val="0"/>
                  <w:marBottom w:val="0"/>
                  <w:divBdr>
                    <w:top w:val="none" w:sz="0" w:space="0" w:color="auto"/>
                    <w:left w:val="none" w:sz="0" w:space="0" w:color="auto"/>
                    <w:bottom w:val="none" w:sz="0" w:space="0" w:color="auto"/>
                    <w:right w:val="none" w:sz="0" w:space="0" w:color="auto"/>
                  </w:divBdr>
                  <w:divsChild>
                    <w:div w:id="4052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38979">
          <w:marLeft w:val="0"/>
          <w:marRight w:val="0"/>
          <w:marTop w:val="0"/>
          <w:marBottom w:val="0"/>
          <w:divBdr>
            <w:top w:val="none" w:sz="0" w:space="0" w:color="auto"/>
            <w:left w:val="none" w:sz="0" w:space="0" w:color="auto"/>
            <w:bottom w:val="none" w:sz="0" w:space="0" w:color="auto"/>
            <w:right w:val="none" w:sz="0" w:space="0" w:color="auto"/>
          </w:divBdr>
          <w:divsChild>
            <w:div w:id="357463521">
              <w:marLeft w:val="0"/>
              <w:marRight w:val="0"/>
              <w:marTop w:val="0"/>
              <w:marBottom w:val="0"/>
              <w:divBdr>
                <w:top w:val="none" w:sz="0" w:space="0" w:color="auto"/>
                <w:left w:val="none" w:sz="0" w:space="0" w:color="auto"/>
                <w:bottom w:val="none" w:sz="0" w:space="0" w:color="auto"/>
                <w:right w:val="none" w:sz="0" w:space="0" w:color="auto"/>
              </w:divBdr>
              <w:divsChild>
                <w:div w:id="1041325529">
                  <w:marLeft w:val="0"/>
                  <w:marRight w:val="0"/>
                  <w:marTop w:val="0"/>
                  <w:marBottom w:val="0"/>
                  <w:divBdr>
                    <w:top w:val="none" w:sz="0" w:space="0" w:color="auto"/>
                    <w:left w:val="none" w:sz="0" w:space="0" w:color="auto"/>
                    <w:bottom w:val="none" w:sz="0" w:space="0" w:color="auto"/>
                    <w:right w:val="none" w:sz="0" w:space="0" w:color="auto"/>
                  </w:divBdr>
                </w:div>
                <w:div w:id="913661930">
                  <w:marLeft w:val="0"/>
                  <w:marRight w:val="0"/>
                  <w:marTop w:val="0"/>
                  <w:marBottom w:val="0"/>
                  <w:divBdr>
                    <w:top w:val="none" w:sz="0" w:space="0" w:color="auto"/>
                    <w:left w:val="none" w:sz="0" w:space="0" w:color="auto"/>
                    <w:bottom w:val="none" w:sz="0" w:space="0" w:color="auto"/>
                    <w:right w:val="none" w:sz="0" w:space="0" w:color="auto"/>
                  </w:divBdr>
                  <w:divsChild>
                    <w:div w:id="690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7092">
          <w:marLeft w:val="0"/>
          <w:marRight w:val="0"/>
          <w:marTop w:val="0"/>
          <w:marBottom w:val="0"/>
          <w:divBdr>
            <w:top w:val="none" w:sz="0" w:space="0" w:color="auto"/>
            <w:left w:val="none" w:sz="0" w:space="0" w:color="auto"/>
            <w:bottom w:val="none" w:sz="0" w:space="0" w:color="auto"/>
            <w:right w:val="none" w:sz="0" w:space="0" w:color="auto"/>
          </w:divBdr>
          <w:divsChild>
            <w:div w:id="1481657129">
              <w:marLeft w:val="0"/>
              <w:marRight w:val="0"/>
              <w:marTop w:val="0"/>
              <w:marBottom w:val="0"/>
              <w:divBdr>
                <w:top w:val="none" w:sz="0" w:space="0" w:color="auto"/>
                <w:left w:val="none" w:sz="0" w:space="0" w:color="auto"/>
                <w:bottom w:val="none" w:sz="0" w:space="0" w:color="auto"/>
                <w:right w:val="none" w:sz="0" w:space="0" w:color="auto"/>
              </w:divBdr>
              <w:divsChild>
                <w:div w:id="1254630856">
                  <w:marLeft w:val="0"/>
                  <w:marRight w:val="0"/>
                  <w:marTop w:val="0"/>
                  <w:marBottom w:val="0"/>
                  <w:divBdr>
                    <w:top w:val="none" w:sz="0" w:space="0" w:color="auto"/>
                    <w:left w:val="none" w:sz="0" w:space="0" w:color="auto"/>
                    <w:bottom w:val="none" w:sz="0" w:space="0" w:color="auto"/>
                    <w:right w:val="none" w:sz="0" w:space="0" w:color="auto"/>
                  </w:divBdr>
                </w:div>
                <w:div w:id="526067295">
                  <w:marLeft w:val="0"/>
                  <w:marRight w:val="0"/>
                  <w:marTop w:val="0"/>
                  <w:marBottom w:val="0"/>
                  <w:divBdr>
                    <w:top w:val="none" w:sz="0" w:space="0" w:color="auto"/>
                    <w:left w:val="none" w:sz="0" w:space="0" w:color="auto"/>
                    <w:bottom w:val="none" w:sz="0" w:space="0" w:color="auto"/>
                    <w:right w:val="none" w:sz="0" w:space="0" w:color="auto"/>
                  </w:divBdr>
                  <w:divsChild>
                    <w:div w:id="1884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077654">
          <w:marLeft w:val="0"/>
          <w:marRight w:val="0"/>
          <w:marTop w:val="0"/>
          <w:marBottom w:val="0"/>
          <w:divBdr>
            <w:top w:val="none" w:sz="0" w:space="0" w:color="auto"/>
            <w:left w:val="none" w:sz="0" w:space="0" w:color="auto"/>
            <w:bottom w:val="none" w:sz="0" w:space="0" w:color="auto"/>
            <w:right w:val="none" w:sz="0" w:space="0" w:color="auto"/>
          </w:divBdr>
          <w:divsChild>
            <w:div w:id="1390417019">
              <w:marLeft w:val="0"/>
              <w:marRight w:val="0"/>
              <w:marTop w:val="0"/>
              <w:marBottom w:val="0"/>
              <w:divBdr>
                <w:top w:val="none" w:sz="0" w:space="0" w:color="auto"/>
                <w:left w:val="none" w:sz="0" w:space="0" w:color="auto"/>
                <w:bottom w:val="none" w:sz="0" w:space="0" w:color="auto"/>
                <w:right w:val="none" w:sz="0" w:space="0" w:color="auto"/>
              </w:divBdr>
              <w:divsChild>
                <w:div w:id="2006741829">
                  <w:marLeft w:val="0"/>
                  <w:marRight w:val="0"/>
                  <w:marTop w:val="0"/>
                  <w:marBottom w:val="0"/>
                  <w:divBdr>
                    <w:top w:val="none" w:sz="0" w:space="0" w:color="auto"/>
                    <w:left w:val="none" w:sz="0" w:space="0" w:color="auto"/>
                    <w:bottom w:val="none" w:sz="0" w:space="0" w:color="auto"/>
                    <w:right w:val="none" w:sz="0" w:space="0" w:color="auto"/>
                  </w:divBdr>
                </w:div>
                <w:div w:id="1679190648">
                  <w:marLeft w:val="0"/>
                  <w:marRight w:val="0"/>
                  <w:marTop w:val="0"/>
                  <w:marBottom w:val="0"/>
                  <w:divBdr>
                    <w:top w:val="none" w:sz="0" w:space="0" w:color="auto"/>
                    <w:left w:val="none" w:sz="0" w:space="0" w:color="auto"/>
                    <w:bottom w:val="none" w:sz="0" w:space="0" w:color="auto"/>
                    <w:right w:val="none" w:sz="0" w:space="0" w:color="auto"/>
                  </w:divBdr>
                  <w:divsChild>
                    <w:div w:id="10227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6705">
          <w:marLeft w:val="0"/>
          <w:marRight w:val="0"/>
          <w:marTop w:val="0"/>
          <w:marBottom w:val="0"/>
          <w:divBdr>
            <w:top w:val="none" w:sz="0" w:space="0" w:color="auto"/>
            <w:left w:val="none" w:sz="0" w:space="0" w:color="auto"/>
            <w:bottom w:val="none" w:sz="0" w:space="0" w:color="auto"/>
            <w:right w:val="none" w:sz="0" w:space="0" w:color="auto"/>
          </w:divBdr>
          <w:divsChild>
            <w:div w:id="1447116415">
              <w:marLeft w:val="0"/>
              <w:marRight w:val="0"/>
              <w:marTop w:val="0"/>
              <w:marBottom w:val="0"/>
              <w:divBdr>
                <w:top w:val="none" w:sz="0" w:space="0" w:color="auto"/>
                <w:left w:val="none" w:sz="0" w:space="0" w:color="auto"/>
                <w:bottom w:val="none" w:sz="0" w:space="0" w:color="auto"/>
                <w:right w:val="none" w:sz="0" w:space="0" w:color="auto"/>
              </w:divBdr>
              <w:divsChild>
                <w:div w:id="116412330">
                  <w:marLeft w:val="0"/>
                  <w:marRight w:val="0"/>
                  <w:marTop w:val="0"/>
                  <w:marBottom w:val="0"/>
                  <w:divBdr>
                    <w:top w:val="none" w:sz="0" w:space="0" w:color="auto"/>
                    <w:left w:val="none" w:sz="0" w:space="0" w:color="auto"/>
                    <w:bottom w:val="none" w:sz="0" w:space="0" w:color="auto"/>
                    <w:right w:val="none" w:sz="0" w:space="0" w:color="auto"/>
                  </w:divBdr>
                </w:div>
                <w:div w:id="1871912967">
                  <w:marLeft w:val="0"/>
                  <w:marRight w:val="0"/>
                  <w:marTop w:val="0"/>
                  <w:marBottom w:val="0"/>
                  <w:divBdr>
                    <w:top w:val="none" w:sz="0" w:space="0" w:color="auto"/>
                    <w:left w:val="none" w:sz="0" w:space="0" w:color="auto"/>
                    <w:bottom w:val="none" w:sz="0" w:space="0" w:color="auto"/>
                    <w:right w:val="none" w:sz="0" w:space="0" w:color="auto"/>
                  </w:divBdr>
                  <w:divsChild>
                    <w:div w:id="14314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5903">
          <w:marLeft w:val="0"/>
          <w:marRight w:val="0"/>
          <w:marTop w:val="0"/>
          <w:marBottom w:val="0"/>
          <w:divBdr>
            <w:top w:val="none" w:sz="0" w:space="0" w:color="auto"/>
            <w:left w:val="none" w:sz="0" w:space="0" w:color="auto"/>
            <w:bottom w:val="none" w:sz="0" w:space="0" w:color="auto"/>
            <w:right w:val="none" w:sz="0" w:space="0" w:color="auto"/>
          </w:divBdr>
          <w:divsChild>
            <w:div w:id="1941376472">
              <w:marLeft w:val="0"/>
              <w:marRight w:val="0"/>
              <w:marTop w:val="0"/>
              <w:marBottom w:val="0"/>
              <w:divBdr>
                <w:top w:val="none" w:sz="0" w:space="0" w:color="auto"/>
                <w:left w:val="none" w:sz="0" w:space="0" w:color="auto"/>
                <w:bottom w:val="none" w:sz="0" w:space="0" w:color="auto"/>
                <w:right w:val="none" w:sz="0" w:space="0" w:color="auto"/>
              </w:divBdr>
              <w:divsChild>
                <w:div w:id="1221870069">
                  <w:marLeft w:val="0"/>
                  <w:marRight w:val="0"/>
                  <w:marTop w:val="0"/>
                  <w:marBottom w:val="0"/>
                  <w:divBdr>
                    <w:top w:val="none" w:sz="0" w:space="0" w:color="auto"/>
                    <w:left w:val="none" w:sz="0" w:space="0" w:color="auto"/>
                    <w:bottom w:val="none" w:sz="0" w:space="0" w:color="auto"/>
                    <w:right w:val="none" w:sz="0" w:space="0" w:color="auto"/>
                  </w:divBdr>
                </w:div>
                <w:div w:id="26375913">
                  <w:marLeft w:val="0"/>
                  <w:marRight w:val="0"/>
                  <w:marTop w:val="0"/>
                  <w:marBottom w:val="0"/>
                  <w:divBdr>
                    <w:top w:val="none" w:sz="0" w:space="0" w:color="auto"/>
                    <w:left w:val="none" w:sz="0" w:space="0" w:color="auto"/>
                    <w:bottom w:val="none" w:sz="0" w:space="0" w:color="auto"/>
                    <w:right w:val="none" w:sz="0" w:space="0" w:color="auto"/>
                  </w:divBdr>
                  <w:divsChild>
                    <w:div w:id="16667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295678">
      <w:bodyDiv w:val="1"/>
      <w:marLeft w:val="0"/>
      <w:marRight w:val="0"/>
      <w:marTop w:val="0"/>
      <w:marBottom w:val="0"/>
      <w:divBdr>
        <w:top w:val="none" w:sz="0" w:space="0" w:color="auto"/>
        <w:left w:val="none" w:sz="0" w:space="0" w:color="auto"/>
        <w:bottom w:val="none" w:sz="0" w:space="0" w:color="auto"/>
        <w:right w:val="none" w:sz="0" w:space="0" w:color="auto"/>
      </w:divBdr>
    </w:div>
    <w:div w:id="2026518876">
      <w:bodyDiv w:val="1"/>
      <w:marLeft w:val="0"/>
      <w:marRight w:val="0"/>
      <w:marTop w:val="0"/>
      <w:marBottom w:val="0"/>
      <w:divBdr>
        <w:top w:val="none" w:sz="0" w:space="0" w:color="auto"/>
        <w:left w:val="none" w:sz="0" w:space="0" w:color="auto"/>
        <w:bottom w:val="none" w:sz="0" w:space="0" w:color="auto"/>
        <w:right w:val="none" w:sz="0" w:space="0" w:color="auto"/>
      </w:divBdr>
    </w:div>
    <w:div w:id="2049333341">
      <w:bodyDiv w:val="1"/>
      <w:marLeft w:val="0"/>
      <w:marRight w:val="0"/>
      <w:marTop w:val="0"/>
      <w:marBottom w:val="0"/>
      <w:divBdr>
        <w:top w:val="none" w:sz="0" w:space="0" w:color="auto"/>
        <w:left w:val="none" w:sz="0" w:space="0" w:color="auto"/>
        <w:bottom w:val="none" w:sz="0" w:space="0" w:color="auto"/>
        <w:right w:val="none" w:sz="0" w:space="0" w:color="auto"/>
      </w:divBdr>
    </w:div>
    <w:div w:id="2079940947">
      <w:bodyDiv w:val="1"/>
      <w:marLeft w:val="0"/>
      <w:marRight w:val="0"/>
      <w:marTop w:val="0"/>
      <w:marBottom w:val="0"/>
      <w:divBdr>
        <w:top w:val="none" w:sz="0" w:space="0" w:color="auto"/>
        <w:left w:val="none" w:sz="0" w:space="0" w:color="auto"/>
        <w:bottom w:val="none" w:sz="0" w:space="0" w:color="auto"/>
        <w:right w:val="none" w:sz="0" w:space="0" w:color="auto"/>
      </w:divBdr>
    </w:div>
    <w:div w:id="2085254215">
      <w:bodyDiv w:val="1"/>
      <w:marLeft w:val="0"/>
      <w:marRight w:val="0"/>
      <w:marTop w:val="0"/>
      <w:marBottom w:val="0"/>
      <w:divBdr>
        <w:top w:val="none" w:sz="0" w:space="0" w:color="auto"/>
        <w:left w:val="none" w:sz="0" w:space="0" w:color="auto"/>
        <w:bottom w:val="none" w:sz="0" w:space="0" w:color="auto"/>
        <w:right w:val="none" w:sz="0" w:space="0" w:color="auto"/>
      </w:divBdr>
    </w:div>
    <w:div w:id="2111393275">
      <w:bodyDiv w:val="1"/>
      <w:marLeft w:val="0"/>
      <w:marRight w:val="0"/>
      <w:marTop w:val="0"/>
      <w:marBottom w:val="0"/>
      <w:divBdr>
        <w:top w:val="none" w:sz="0" w:space="0" w:color="auto"/>
        <w:left w:val="none" w:sz="0" w:space="0" w:color="auto"/>
        <w:bottom w:val="none" w:sz="0" w:space="0" w:color="auto"/>
        <w:right w:val="none" w:sz="0" w:space="0" w:color="auto"/>
      </w:divBdr>
    </w:div>
    <w:div w:id="21150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cnblogs.com/madyina/p/4060556.html" TargetMode="External"/><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blog.csdn.net/yulei_qq/article/details/52984334" TargetMode="External"/><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images2015.cnblogs.com/blog/783994/201607/783994-20160711160410326-1705321436.jpg"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nKaiGe-Office\Desktop\&#22823;&#25968;&#25454;&#23398;&#20064;\nginx%20-%20&#21103;&#26412;%20(4).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B677A-0422-4DCD-91E0-E3EF5014D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nginx - 副本 (4).dotm</Template>
  <TotalTime>5515</TotalTime>
  <Pages>1</Pages>
  <Words>2145</Words>
  <Characters>12229</Characters>
  <Application>Microsoft Office Word</Application>
  <DocSecurity>0</DocSecurity>
  <Lines>101</Lines>
  <Paragraphs>28</Paragraphs>
  <ScaleCrop>false</ScaleCrop>
  <Company>中科创嘉</Company>
  <LinksUpToDate>false</LinksUpToDate>
  <CharactersWithSpaces>14346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任凯歌</dc:creator>
  <cp:keywords/>
  <dc:description/>
  <cp:lastModifiedBy>任凯歌</cp:lastModifiedBy>
  <cp:revision>759</cp:revision>
  <dcterms:created xsi:type="dcterms:W3CDTF">2017-02-08T02:51:00Z</dcterms:created>
  <dcterms:modified xsi:type="dcterms:W3CDTF">2018-01-26T09:58:00Z</dcterms:modified>
</cp:coreProperties>
</file>